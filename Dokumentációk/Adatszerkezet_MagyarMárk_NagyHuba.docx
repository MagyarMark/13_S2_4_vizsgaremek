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971430644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2D763ACB" w14:textId="7DDEAFDB" w:rsidR="00F931DE" w:rsidRDefault="00F931DE">
          <w:pPr>
            <w:pStyle w:val="Nincstrkz"/>
            <w:rPr>
              <w:sz w:val="2"/>
            </w:rPr>
          </w:pPr>
        </w:p>
        <w:p w14:paraId="2BBA4228" w14:textId="47327C41" w:rsidR="00F931DE" w:rsidRDefault="00F931D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388CC27" wp14:editId="5480799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E7B5708" w14:textId="6DE51367" w:rsidR="00F931DE" w:rsidRDefault="007E3687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Adatszerkezet</w:t>
                                    </w:r>
                                  </w:p>
                                </w:sdtContent>
                              </w:sdt>
                              <w:p w14:paraId="4CC6A114" w14:textId="375C4DE6" w:rsidR="00F931DE" w:rsidRDefault="00000000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002060"/>
                                      <w:sz w:val="36"/>
                                      <w:szCs w:val="36"/>
                                    </w:rPr>
                                    <w:alias w:val="Alcím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E3687" w:rsidRPr="007E3687">
                                      <w:rPr>
                                        <w:color w:val="002060"/>
                                        <w:sz w:val="36"/>
                                        <w:szCs w:val="36"/>
                                      </w:rPr>
                                      <w:t>Smart Manager</w:t>
                                    </w:r>
                                  </w:sdtContent>
                                </w:sdt>
                                <w:r w:rsidR="00F931DE">
                                  <w:t xml:space="preserve"> </w:t>
                                </w:r>
                              </w:p>
                              <w:p w14:paraId="7B1E4791" w14:textId="77777777" w:rsidR="00F931DE" w:rsidRDefault="00F931D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388CC27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2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E7B5708" w14:textId="6DE51367" w:rsidR="00F931DE" w:rsidRDefault="007E3687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Adatszerkezet</w:t>
                              </w:r>
                            </w:p>
                          </w:sdtContent>
                        </w:sdt>
                        <w:p w14:paraId="4CC6A114" w14:textId="375C4DE6" w:rsidR="00F931DE" w:rsidRDefault="00000000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002060"/>
                                <w:sz w:val="36"/>
                                <w:szCs w:val="36"/>
                              </w:rPr>
                              <w:alias w:val="Alcím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E3687" w:rsidRPr="007E3687">
                                <w:rPr>
                                  <w:color w:val="002060"/>
                                  <w:sz w:val="36"/>
                                  <w:szCs w:val="36"/>
                                </w:rPr>
                                <w:t>Smart Manager</w:t>
                              </w:r>
                            </w:sdtContent>
                          </w:sdt>
                          <w:r w:rsidR="00F931DE">
                            <w:t xml:space="preserve"> </w:t>
                          </w:r>
                        </w:p>
                        <w:p w14:paraId="7B1E4791" w14:textId="77777777" w:rsidR="00F931DE" w:rsidRDefault="00F931D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E9E878A" wp14:editId="32C28E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D283DA3" id="Csoport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5dbQYAAGI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69818A9" w14:textId="1B44DCC7" w:rsidR="00A4021E" w:rsidRDefault="007E3687">
          <w:pPr>
            <w:spacing w:after="16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75E2FCE2" wp14:editId="7131F294">
                    <wp:simplePos x="0" y="0"/>
                    <wp:positionH relativeFrom="column">
                      <wp:posOffset>3700145</wp:posOffset>
                    </wp:positionH>
                    <wp:positionV relativeFrom="paragraph">
                      <wp:posOffset>7775575</wp:posOffset>
                    </wp:positionV>
                    <wp:extent cx="2360930" cy="1404620"/>
                    <wp:effectExtent l="0" t="0" r="635" b="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C744F0" w14:textId="37F43F44" w:rsidR="007E3687" w:rsidRPr="007E3687" w:rsidRDefault="007E3687" w:rsidP="007E3687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7E3687">
                                  <w:rPr>
                                    <w:color w:val="002060"/>
                                  </w:rPr>
                                  <w:t>Készí</w:t>
                                </w:r>
                                <w:r>
                                  <w:rPr>
                                    <w:color w:val="002060"/>
                                  </w:rPr>
                                  <w:t>te</w:t>
                                </w:r>
                                <w:r w:rsidRPr="007E3687">
                                  <w:rPr>
                                    <w:color w:val="002060"/>
                                  </w:rPr>
                                  <w:t>tte:</w:t>
                                </w:r>
                              </w:p>
                              <w:p w14:paraId="6EAAFC03" w14:textId="0D7B83A0" w:rsidR="007E3687" w:rsidRPr="007E3687" w:rsidRDefault="007E3687" w:rsidP="007E3687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7E3687">
                                  <w:rPr>
                                    <w:color w:val="002060"/>
                                  </w:rPr>
                                  <w:t>Magyar</w:t>
                                </w:r>
                                <w:r w:rsidR="00631A44">
                                  <w:rPr>
                                    <w:color w:val="002060"/>
                                  </w:rPr>
                                  <w:t> </w:t>
                                </w:r>
                                <w:r w:rsidRPr="007E3687">
                                  <w:rPr>
                                    <w:color w:val="002060"/>
                                  </w:rPr>
                                  <w:t>Márk</w:t>
                                </w:r>
                                <w:r w:rsidR="00631A44">
                                  <w:rPr>
                                    <w:color w:val="002060"/>
                                  </w:rPr>
                                  <w:t> </w:t>
                                </w:r>
                                <w:r w:rsidRPr="007E3687">
                                  <w:rPr>
                                    <w:color w:val="002060"/>
                                  </w:rPr>
                                  <w:t>József,</w:t>
                                </w:r>
                              </w:p>
                              <w:p w14:paraId="30CDA424" w14:textId="5B8210DB" w:rsidR="007E3687" w:rsidRPr="007E3687" w:rsidRDefault="007E3687" w:rsidP="007E3687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7E3687">
                                  <w:rPr>
                                    <w:color w:val="002060"/>
                                  </w:rPr>
                                  <w:t>Nagy</w:t>
                                </w:r>
                                <w:r w:rsidR="00631A44">
                                  <w:rPr>
                                    <w:color w:val="002060"/>
                                  </w:rPr>
                                  <w:t> </w:t>
                                </w:r>
                                <w:r w:rsidRPr="007E3687">
                                  <w:rPr>
                                    <w:color w:val="002060"/>
                                  </w:rPr>
                                  <w:t>Huba</w:t>
                                </w:r>
                                <w:r w:rsidR="00631A44">
                                  <w:rPr>
                                    <w:color w:val="002060"/>
                                  </w:rPr>
                                  <w:t> </w:t>
                                </w:r>
                                <w:r w:rsidRPr="007E3687">
                                  <w:rPr>
                                    <w:color w:val="002060"/>
                                  </w:rPr>
                                  <w:t>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5E2FCE2" id="Szövegdoboz 2" o:spid="_x0000_s1027" type="#_x0000_t202" style="position:absolute;margin-left:291.35pt;margin-top:612.2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" stroked="f">
                    <v:textbox style="mso-fit-shape-to-text:t">
                      <w:txbxContent>
                        <w:p w14:paraId="1CC744F0" w14:textId="37F43F44" w:rsidR="007E3687" w:rsidRPr="007E3687" w:rsidRDefault="007E3687" w:rsidP="007E3687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7E3687">
                            <w:rPr>
                              <w:color w:val="002060"/>
                            </w:rPr>
                            <w:t>Készí</w:t>
                          </w:r>
                          <w:r>
                            <w:rPr>
                              <w:color w:val="002060"/>
                            </w:rPr>
                            <w:t>te</w:t>
                          </w:r>
                          <w:r w:rsidRPr="007E3687">
                            <w:rPr>
                              <w:color w:val="002060"/>
                            </w:rPr>
                            <w:t>tte:</w:t>
                          </w:r>
                        </w:p>
                        <w:p w14:paraId="6EAAFC03" w14:textId="0D7B83A0" w:rsidR="007E3687" w:rsidRPr="007E3687" w:rsidRDefault="007E3687" w:rsidP="007E3687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7E3687">
                            <w:rPr>
                              <w:color w:val="002060"/>
                            </w:rPr>
                            <w:t>Magyar</w:t>
                          </w:r>
                          <w:r w:rsidR="00631A44">
                            <w:rPr>
                              <w:color w:val="002060"/>
                            </w:rPr>
                            <w:t> </w:t>
                          </w:r>
                          <w:r w:rsidRPr="007E3687">
                            <w:rPr>
                              <w:color w:val="002060"/>
                            </w:rPr>
                            <w:t>Márk</w:t>
                          </w:r>
                          <w:r w:rsidR="00631A44">
                            <w:rPr>
                              <w:color w:val="002060"/>
                            </w:rPr>
                            <w:t> </w:t>
                          </w:r>
                          <w:r w:rsidRPr="007E3687">
                            <w:rPr>
                              <w:color w:val="002060"/>
                            </w:rPr>
                            <w:t>József,</w:t>
                          </w:r>
                        </w:p>
                        <w:p w14:paraId="30CDA424" w14:textId="5B8210DB" w:rsidR="007E3687" w:rsidRPr="007E3687" w:rsidRDefault="007E3687" w:rsidP="007E3687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7E3687">
                            <w:rPr>
                              <w:color w:val="002060"/>
                            </w:rPr>
                            <w:t>Nagy</w:t>
                          </w:r>
                          <w:r w:rsidR="00631A44">
                            <w:rPr>
                              <w:color w:val="002060"/>
                            </w:rPr>
                            <w:t> </w:t>
                          </w:r>
                          <w:r w:rsidRPr="007E3687">
                            <w:rPr>
                              <w:color w:val="002060"/>
                            </w:rPr>
                            <w:t>Huba</w:t>
                          </w:r>
                          <w:r w:rsidR="00631A44">
                            <w:rPr>
                              <w:color w:val="002060"/>
                            </w:rPr>
                            <w:t> </w:t>
                          </w:r>
                          <w:r w:rsidRPr="007E3687">
                            <w:rPr>
                              <w:color w:val="002060"/>
                            </w:rPr>
                            <w:t>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931DE" w:rsidRPr="00C249AC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F1B92A3" wp14:editId="1817BC2E">
                <wp:simplePos x="0" y="0"/>
                <wp:positionH relativeFrom="margin">
                  <wp:posOffset>9525</wp:posOffset>
                </wp:positionH>
                <wp:positionV relativeFrom="paragraph">
                  <wp:posOffset>1694815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931DE"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17476148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F6E05D" w14:textId="4D8CF812" w:rsidR="00A4021E" w:rsidRDefault="00A4021E">
          <w:pPr>
            <w:pStyle w:val="Tartalomjegyzkcmsora"/>
          </w:pPr>
          <w:r>
            <w:t>Tartalomjegyzék</w:t>
          </w:r>
        </w:p>
        <w:p w14:paraId="0113B1F7" w14:textId="4F399315" w:rsidR="0069130E" w:rsidRDefault="00A4021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01221" w:history="1">
            <w:r w:rsidR="0069130E" w:rsidRPr="00571BA1">
              <w:rPr>
                <w:rStyle w:val="Hiperhivatkozs"/>
                <w:noProof/>
              </w:rPr>
              <w:t>2.</w:t>
            </w:r>
            <w:r w:rsidR="0069130E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="0069130E" w:rsidRPr="00571BA1">
              <w:rPr>
                <w:rStyle w:val="Hiperhivatkozs"/>
                <w:noProof/>
              </w:rPr>
              <w:t>Teljes adatbázis szerkezet</w:t>
            </w:r>
            <w:r w:rsidR="0069130E">
              <w:rPr>
                <w:noProof/>
                <w:webHidden/>
              </w:rPr>
              <w:tab/>
            </w:r>
            <w:r w:rsidR="0069130E">
              <w:rPr>
                <w:noProof/>
                <w:webHidden/>
              </w:rPr>
              <w:fldChar w:fldCharType="begin"/>
            </w:r>
            <w:r w:rsidR="0069130E">
              <w:rPr>
                <w:noProof/>
                <w:webHidden/>
              </w:rPr>
              <w:instrText xml:space="preserve"> PAGEREF _Toc213801221 \h </w:instrText>
            </w:r>
            <w:r w:rsidR="0069130E">
              <w:rPr>
                <w:noProof/>
                <w:webHidden/>
              </w:rPr>
            </w:r>
            <w:r w:rsidR="0069130E">
              <w:rPr>
                <w:noProof/>
                <w:webHidden/>
              </w:rPr>
              <w:fldChar w:fldCharType="separate"/>
            </w:r>
            <w:r w:rsidR="0069130E">
              <w:rPr>
                <w:noProof/>
                <w:webHidden/>
              </w:rPr>
              <w:t>2</w:t>
            </w:r>
            <w:r w:rsidR="0069130E">
              <w:rPr>
                <w:noProof/>
                <w:webHidden/>
              </w:rPr>
              <w:fldChar w:fldCharType="end"/>
            </w:r>
          </w:hyperlink>
        </w:p>
        <w:p w14:paraId="6B9F0FE5" w14:textId="0F7DFE24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2" w:history="1">
            <w:r w:rsidRPr="00571BA1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Felhasználó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A2C0" w14:textId="510D7B61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3" w:history="1">
            <w:r w:rsidRPr="00571BA1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Projekt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8DF9" w14:textId="5FC06A74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4" w:history="1">
            <w:r w:rsidRPr="00571BA1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Projekt tag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445A" w14:textId="49529DA9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5" w:history="1">
            <w:r w:rsidRPr="00571BA1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Feladat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701B1" w14:textId="536304BF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6" w:history="1">
            <w:r w:rsidRPr="00571BA1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Feladat komment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CAB4" w14:textId="31ABD1BD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7" w:history="1">
            <w:r w:rsidRPr="00571BA1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Beadás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2857" w14:textId="5D8378AA" w:rsidR="0069130E" w:rsidRDefault="0069130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8" w:history="1">
            <w:r w:rsidRPr="00571BA1">
              <w:rPr>
                <w:rStyle w:val="Hiperhivatkozs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File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805A" w14:textId="2B8F45A1" w:rsidR="0069130E" w:rsidRDefault="0069130E">
          <w:pPr>
            <w:pStyle w:val="TJ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29" w:history="1">
            <w:r w:rsidRPr="00571BA1">
              <w:rPr>
                <w:rStyle w:val="Hiperhivatkozs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Üzenet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C202" w14:textId="63F68207" w:rsidR="0069130E" w:rsidRDefault="0069130E">
          <w:pPr>
            <w:pStyle w:val="TJ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30" w:history="1">
            <w:r w:rsidRPr="00571BA1">
              <w:rPr>
                <w:rStyle w:val="Hiperhivatkozs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Statisztika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7AE0" w14:textId="7CCB87FB" w:rsidR="0069130E" w:rsidRDefault="0069130E">
          <w:pPr>
            <w:pStyle w:val="TJ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3801231" w:history="1">
            <w:r w:rsidRPr="00571BA1">
              <w:rPr>
                <w:rStyle w:val="Hiperhivatkozs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571BA1">
              <w:rPr>
                <w:rStyle w:val="Hiperhivatkozs"/>
                <w:noProof/>
              </w:rPr>
              <w:t>Napló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_Toc213801231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28E0" w14:textId="5F7ECD66" w:rsidR="00A4021E" w:rsidRDefault="00A4021E">
          <w:r>
            <w:rPr>
              <w:b/>
              <w:bCs/>
            </w:rPr>
            <w:fldChar w:fldCharType="end"/>
          </w:r>
        </w:p>
      </w:sdtContent>
    </w:sdt>
    <w:p w14:paraId="2954B4F1" w14:textId="4029363A" w:rsidR="00A4021E" w:rsidRDefault="00A4021E">
      <w:pPr>
        <w:spacing w:after="160"/>
        <w:jc w:val="left"/>
      </w:pPr>
      <w:r>
        <w:br w:type="page"/>
      </w:r>
    </w:p>
    <w:p w14:paraId="08121CDA" w14:textId="63431A21" w:rsidR="00A4021E" w:rsidRDefault="00A4021E" w:rsidP="00A4021E">
      <w:pPr>
        <w:pStyle w:val="Cmsor1"/>
      </w:pPr>
      <w:bookmarkStart w:id="0" w:name="_Toc213801221"/>
      <w:r>
        <w:lastRenderedPageBreak/>
        <w:t>Teljes adatbázis</w:t>
      </w:r>
      <w:r w:rsidR="009720FD">
        <w:t xml:space="preserve"> </w:t>
      </w:r>
      <w:r>
        <w:t>szerkezet</w:t>
      </w:r>
      <w:bookmarkEnd w:id="0"/>
    </w:p>
    <w:p w14:paraId="47E17978" w14:textId="6AD244F7" w:rsidR="008D5397" w:rsidRDefault="00E05226" w:rsidP="00E05226">
      <w:r>
        <w:rPr>
          <w:noProof/>
        </w:rPr>
        <w:drawing>
          <wp:inline distT="0" distB="0" distL="0" distR="0" wp14:anchorId="1966AE34" wp14:editId="4982A31A">
            <wp:extent cx="5753100" cy="36195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61A0D" wp14:editId="18FCC8E5">
            <wp:extent cx="5753100" cy="4067175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9B28" w14:textId="68B368F6" w:rsidR="008D5397" w:rsidRDefault="008D5397" w:rsidP="008D5397">
      <w:pPr>
        <w:pStyle w:val="Cmsor1"/>
      </w:pPr>
      <w:r>
        <w:br w:type="page"/>
      </w:r>
      <w:bookmarkStart w:id="1" w:name="_Toc213801222"/>
      <w:r>
        <w:lastRenderedPageBreak/>
        <w:t>Felhasználó tábla</w:t>
      </w:r>
      <w:bookmarkEnd w:id="1"/>
    </w:p>
    <w:p w14:paraId="78B747AB" w14:textId="2155EE78" w:rsidR="001219C0" w:rsidRPr="001219C0" w:rsidRDefault="001219C0" w:rsidP="001219C0">
      <w:pPr>
        <w:spacing w:after="160"/>
        <w:jc w:val="left"/>
      </w:pPr>
      <w:r>
        <w:rPr>
          <w:rFonts w:eastAsiaTheme="majorEastAsia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3DA1020B" wp14:editId="4C0A682B">
            <wp:simplePos x="0" y="0"/>
            <wp:positionH relativeFrom="page">
              <wp:posOffset>4122420</wp:posOffset>
            </wp:positionH>
            <wp:positionV relativeFrom="paragraph">
              <wp:posOffset>8255</wp:posOffset>
            </wp:positionV>
            <wp:extent cx="3437890" cy="4192905"/>
            <wp:effectExtent l="0" t="0" r="0" b="0"/>
            <wp:wrapTight wrapText="bothSides">
              <wp:wrapPolygon edited="0">
                <wp:start x="0" y="0"/>
                <wp:lineTo x="0" y="21492"/>
                <wp:lineTo x="21424" y="21492"/>
                <wp:lineTo x="21424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19C0">
        <w:t>A Smart Manager rendszer központi eleme a</w:t>
      </w:r>
      <w:r w:rsidR="009908B1">
        <w:t xml:space="preserve"> </w:t>
      </w:r>
      <w:proofErr w:type="spellStart"/>
      <w:r w:rsidRPr="009908B1">
        <w:rPr>
          <w:u w:val="single"/>
        </w:rPr>
        <w:t>Felhasznalo</w:t>
      </w:r>
      <w:proofErr w:type="spellEnd"/>
      <w:r w:rsidR="009908B1">
        <w:t xml:space="preserve"> </w:t>
      </w:r>
      <w:r w:rsidRPr="001219C0">
        <w:t>tábla, amely minden olyan felhasználót tárol, aki hozzáfér a rendszerhez - legyen az diák, tanár vagy adminisztrátor. Ez a tábla biztosítja a biztonságos azonosítást és a személyre szabott felhasználói élményt.</w:t>
      </w:r>
    </w:p>
    <w:p w14:paraId="2A455406" w14:textId="0CA92C62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felhasznalonev</w:t>
      </w:r>
      <w:proofErr w:type="spellEnd"/>
      <w:r w:rsidR="00E42EA5">
        <w:t xml:space="preserve"> </w:t>
      </w:r>
      <w:r w:rsidRPr="001219C0">
        <w:t>egy egyedi azonosító, amit a felhasználó választ magának, és ezzel jelentkezik be a rendszerbe. Az egyediség fontos, hogy elkerüljük az azonos nevű felhasználók összekeverését.</w:t>
      </w:r>
    </w:p>
    <w:p w14:paraId="40B5290B" w14:textId="0130BBFB" w:rsidR="001219C0" w:rsidRPr="001219C0" w:rsidRDefault="001219C0" w:rsidP="001219C0">
      <w:pPr>
        <w:spacing w:after="160"/>
        <w:jc w:val="left"/>
      </w:pPr>
      <w:r w:rsidRPr="001219C0">
        <w:t>Az</w:t>
      </w:r>
      <w:r w:rsidR="00E42EA5">
        <w:t xml:space="preserve"> </w:t>
      </w:r>
      <w:proofErr w:type="spellStart"/>
      <w:r w:rsidRPr="001219C0">
        <w:rPr>
          <w:u w:val="single"/>
        </w:rPr>
        <w:t>id</w:t>
      </w:r>
      <w:proofErr w:type="spellEnd"/>
      <w:r w:rsidR="00E42EA5">
        <w:t xml:space="preserve"> </w:t>
      </w:r>
      <w:r w:rsidRPr="001219C0">
        <w:t>egy automatikusan generált szám, ami belső azonosításként szolgál.</w:t>
      </w:r>
      <w:r w:rsidR="00631A44">
        <w:t xml:space="preserve"> E</w:t>
      </w:r>
      <w:r w:rsidRPr="001219C0">
        <w:t>z a szám kapcsolja össze a felhasználót a projektekkel, feladatokkal.</w:t>
      </w:r>
    </w:p>
    <w:p w14:paraId="00F4740D" w14:textId="3D61023D" w:rsidR="001219C0" w:rsidRPr="001219C0" w:rsidRDefault="001219C0" w:rsidP="001219C0">
      <w:pPr>
        <w:spacing w:after="160"/>
        <w:jc w:val="left"/>
      </w:pPr>
      <w:r w:rsidRPr="001219C0">
        <w:t>Az</w:t>
      </w:r>
      <w:r w:rsidR="00E42EA5">
        <w:t xml:space="preserve"> </w:t>
      </w:r>
      <w:r w:rsidRPr="001219C0">
        <w:rPr>
          <w:u w:val="single"/>
        </w:rPr>
        <w:t>email</w:t>
      </w:r>
      <w:r w:rsidR="00E42EA5">
        <w:t xml:space="preserve"> </w:t>
      </w:r>
      <w:r w:rsidRPr="001219C0">
        <w:t>cím nemcsak a bejelentkezéshez szükséges, hanem a kommunikáció és értesítések központi pontja is. Innen kapják a felhasználók a határidőket, új hozzászólásokat és egyéb fontos információkat.</w:t>
      </w:r>
    </w:p>
    <w:p w14:paraId="3D14BD29" w14:textId="78636F1A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jelszo</w:t>
      </w:r>
      <w:proofErr w:type="spellEnd"/>
      <w:r w:rsidR="00E42EA5">
        <w:t xml:space="preserve"> </w:t>
      </w:r>
      <w:r w:rsidRPr="001219C0">
        <w:t>titkosított formában tároljuk, biztosítva a fiókok biztonságát. A titkosítás modern algoritmusokkal történik, hogy a felhasználói adatok védve legyenek.</w:t>
      </w:r>
    </w:p>
    <w:p w14:paraId="5FA9AEB4" w14:textId="24FB585E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teljes_nev</w:t>
      </w:r>
      <w:proofErr w:type="spellEnd"/>
      <w:r w:rsidR="00E42EA5">
        <w:t xml:space="preserve"> </w:t>
      </w:r>
      <w:r w:rsidRPr="001219C0">
        <w:t>opcionális mező, de ajánlott kitölteni, mert segít a tanároknak és csapattársaknak az azonosításban.</w:t>
      </w:r>
    </w:p>
    <w:p w14:paraId="0BA00869" w14:textId="5D71048E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szerep_tipus</w:t>
      </w:r>
      <w:proofErr w:type="spellEnd"/>
      <w:r w:rsidR="00E42EA5">
        <w:t xml:space="preserve"> </w:t>
      </w:r>
      <w:r w:rsidRPr="001219C0">
        <w:t>határozza meg, hogy a felhasználó milyen jogosultságokkal rendelkezik. Lehetséges értékek: '</w:t>
      </w:r>
      <w:proofErr w:type="spellStart"/>
      <w:r w:rsidRPr="001219C0">
        <w:t>diak</w:t>
      </w:r>
      <w:proofErr w:type="spellEnd"/>
      <w:r w:rsidRPr="001219C0">
        <w:t>', '</w:t>
      </w:r>
      <w:proofErr w:type="spellStart"/>
      <w:r w:rsidRPr="001219C0">
        <w:t>tanar</w:t>
      </w:r>
      <w:proofErr w:type="spellEnd"/>
      <w:r w:rsidRPr="001219C0">
        <w:t>', '</w:t>
      </w:r>
      <w:proofErr w:type="spellStart"/>
      <w:r w:rsidRPr="001219C0">
        <w:t>admin</w:t>
      </w:r>
      <w:proofErr w:type="spellEnd"/>
      <w:r w:rsidRPr="001219C0">
        <w:t>'.</w:t>
      </w:r>
    </w:p>
    <w:p w14:paraId="156F4F88" w14:textId="586ECCCF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letrehozas_idopont</w:t>
      </w:r>
      <w:proofErr w:type="spellEnd"/>
      <w:r w:rsidR="00E42EA5">
        <w:t xml:space="preserve"> </w:t>
      </w:r>
      <w:r w:rsidRPr="001219C0">
        <w:t>és</w:t>
      </w:r>
      <w:r w:rsidR="00E42EA5">
        <w:t xml:space="preserve"> </w:t>
      </w:r>
      <w:proofErr w:type="spellStart"/>
      <w:r w:rsidRPr="001219C0">
        <w:rPr>
          <w:u w:val="single"/>
        </w:rPr>
        <w:t>utolso_bejelentkezes</w:t>
      </w:r>
      <w:proofErr w:type="spellEnd"/>
      <w:r w:rsidR="00E42EA5">
        <w:t xml:space="preserve"> </w:t>
      </w:r>
      <w:r w:rsidRPr="001219C0">
        <w:t>mezők segítenek nyomon követni a felhasználói aktivitást. Ez hasznos lehet statisztikai célokra, vagy inaktív fiókok azonosítására.</w:t>
      </w:r>
    </w:p>
    <w:p w14:paraId="1D4BCDA5" w14:textId="37D10869" w:rsidR="008D5397" w:rsidRDefault="001219C0">
      <w:pPr>
        <w:spacing w:after="160"/>
        <w:jc w:val="left"/>
      </w:pPr>
      <w:r w:rsidRPr="001219C0">
        <w:t>Az</w:t>
      </w:r>
      <w:r w:rsidR="00E42EA5">
        <w:t xml:space="preserve"> </w:t>
      </w:r>
      <w:proofErr w:type="spellStart"/>
      <w:r w:rsidRPr="001219C0">
        <w:rPr>
          <w:u w:val="single"/>
        </w:rPr>
        <w:t>elerheto</w:t>
      </w:r>
      <w:proofErr w:type="spellEnd"/>
      <w:r w:rsidR="00E42EA5">
        <w:t xml:space="preserve"> </w:t>
      </w:r>
      <w:r w:rsidRPr="001219C0">
        <w:t>és</w:t>
      </w:r>
      <w:r w:rsidR="00E42EA5">
        <w:t xml:space="preserve"> </w:t>
      </w:r>
      <w:proofErr w:type="spellStart"/>
      <w:r w:rsidRPr="001219C0">
        <w:rPr>
          <w:u w:val="single"/>
        </w:rPr>
        <w:t>aktiv</w:t>
      </w:r>
      <w:proofErr w:type="spellEnd"/>
      <w:r w:rsidR="00E42EA5">
        <w:t xml:space="preserve"> </w:t>
      </w:r>
      <w:r w:rsidRPr="001219C0">
        <w:t>mezők a fiók állapotát vezérlik. Az '</w:t>
      </w:r>
      <w:proofErr w:type="spellStart"/>
      <w:r w:rsidRPr="001219C0">
        <w:t>elerheto</w:t>
      </w:r>
      <w:proofErr w:type="spellEnd"/>
      <w:r w:rsidRPr="001219C0">
        <w:t>' mutatja, hogy a felhasználó jelenleg aktív-e a rendszerben, míg az '</w:t>
      </w:r>
      <w:proofErr w:type="spellStart"/>
      <w:r w:rsidRPr="001219C0">
        <w:t>aktiv</w:t>
      </w:r>
      <w:proofErr w:type="spellEnd"/>
      <w:r w:rsidRPr="001219C0">
        <w:t>' azt, hogy a fiók teljes mértékben használható-e</w:t>
      </w:r>
      <w:r w:rsidR="00631A44">
        <w:t xml:space="preserve"> vagy deaktivált</w:t>
      </w:r>
      <w:r w:rsidR="009908B1">
        <w:t>.</w:t>
      </w:r>
    </w:p>
    <w:p w14:paraId="645ABAB7" w14:textId="2D74E6C1" w:rsidR="008D5397" w:rsidRDefault="008D5397" w:rsidP="008D5397">
      <w:pPr>
        <w:pStyle w:val="Cmsor1"/>
      </w:pPr>
      <w:bookmarkStart w:id="2" w:name="_Toc213801223"/>
      <w:r>
        <w:lastRenderedPageBreak/>
        <w:t>Projekt tábla</w:t>
      </w:r>
      <w:bookmarkEnd w:id="2"/>
    </w:p>
    <w:p w14:paraId="11681E75" w14:textId="7A9F1F2C" w:rsidR="001219C0" w:rsidRPr="001219C0" w:rsidRDefault="001F5286" w:rsidP="001219C0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A384414" wp14:editId="6256AA0D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368617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44" y="21485"/>
                <wp:lineTo x="21544" y="0"/>
                <wp:lineTo x="0" y="0"/>
              </wp:wrapPolygon>
            </wp:wrapThrough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19C0" w:rsidRPr="001219C0">
        <w:t>A</w:t>
      </w:r>
      <w:r w:rsidR="00E42EA5">
        <w:t xml:space="preserve"> </w:t>
      </w:r>
      <w:r w:rsidR="001219C0" w:rsidRPr="00E42EA5">
        <w:rPr>
          <w:u w:val="single"/>
        </w:rPr>
        <w:t>Projekt</w:t>
      </w:r>
      <w:r w:rsidR="00E42EA5">
        <w:t xml:space="preserve"> </w:t>
      </w:r>
      <w:r w:rsidR="001219C0" w:rsidRPr="001219C0">
        <w:t>tábla a rendszer másik alapvető eleme, itt tároljuk az összes oktatási projekt alapadatait. Minden projekt egy tanulási célú csoportmunkát vagy egyéni feladatot</w:t>
      </w:r>
      <w:r w:rsidR="00631A44">
        <w:t xml:space="preserve"> képvisel</w:t>
      </w:r>
      <w:r w:rsidR="001219C0" w:rsidRPr="001219C0">
        <w:t>.</w:t>
      </w:r>
    </w:p>
    <w:p w14:paraId="626525CD" w14:textId="77BB34C1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projekt_nev</w:t>
      </w:r>
      <w:proofErr w:type="spellEnd"/>
      <w:r w:rsidR="00E42EA5">
        <w:t xml:space="preserve"> </w:t>
      </w:r>
      <w:r w:rsidRPr="001219C0">
        <w:t>egy rövid, egyértelmű név, ami azonnal elárulja a projekt témáját. Ez jelenik meg a projektlistában és a navigációban.</w:t>
      </w:r>
    </w:p>
    <w:p w14:paraId="5D680542" w14:textId="231AB0CF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leiras</w:t>
      </w:r>
      <w:proofErr w:type="spellEnd"/>
      <w:r w:rsidR="00E42EA5">
        <w:t xml:space="preserve"> </w:t>
      </w:r>
      <w:r w:rsidRPr="001219C0">
        <w:t>részletesen ismerteti a projekt célját, elvárásait és a végtermék specifikációit. Itt találhatók</w:t>
      </w:r>
      <w:r w:rsidR="00631A44">
        <w:t xml:space="preserve"> </w:t>
      </w:r>
      <w:r w:rsidRPr="001219C0">
        <w:t>útmutatások a diákok számára.</w:t>
      </w:r>
    </w:p>
    <w:p w14:paraId="7A9EA25E" w14:textId="0FB4D30D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letrehozo_id</w:t>
      </w:r>
      <w:proofErr w:type="spellEnd"/>
      <w:r w:rsidR="00E42EA5">
        <w:t xml:space="preserve"> </w:t>
      </w:r>
      <w:r w:rsidRPr="001219C0">
        <w:t>mindig egy tanári fiókra mutat, hiszen csak a tanárok hozhatnak létre új projekteket.</w:t>
      </w:r>
    </w:p>
    <w:p w14:paraId="32C7F7D8" w14:textId="7A16A000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statusz</w:t>
      </w:r>
      <w:proofErr w:type="spellEnd"/>
      <w:r w:rsidR="00E42EA5">
        <w:t xml:space="preserve"> </w:t>
      </w:r>
      <w:r w:rsidRPr="001219C0">
        <w:t>mező követi a projekt életciklusát. Lehetséges értékek: 'tervezés', 'aktív', 'lezárt', 'archivált'. Ez segít mind a diákoknak, mind a tanároknak áttekinteni a projekt aktuális állapotát.</w:t>
      </w:r>
    </w:p>
    <w:p w14:paraId="78C5535A" w14:textId="1C4B63AB" w:rsidR="009908B1" w:rsidRDefault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letrehozas_idopont</w:t>
      </w:r>
      <w:proofErr w:type="spellEnd"/>
      <w:r w:rsidR="00E42EA5">
        <w:t xml:space="preserve"> </w:t>
      </w:r>
      <w:r w:rsidRPr="001219C0">
        <w:t>rögzíti, mikor került a projekt a rendszerbe, míg a</w:t>
      </w:r>
      <w:r w:rsidR="00E42EA5">
        <w:t xml:space="preserve"> </w:t>
      </w:r>
      <w:proofErr w:type="spellStart"/>
      <w:r w:rsidRPr="001219C0">
        <w:rPr>
          <w:u w:val="single"/>
        </w:rPr>
        <w:t>hatarido</w:t>
      </w:r>
      <w:proofErr w:type="spellEnd"/>
      <w:r w:rsidR="00E42EA5">
        <w:t xml:space="preserve"> </w:t>
      </w:r>
      <w:r w:rsidRPr="001219C0">
        <w:t>a projekt befejezésének végdátumát mutatja. Ez utóbbi különösen fontos a diákok számára a határidők betartásához.</w:t>
      </w:r>
    </w:p>
    <w:p w14:paraId="5BA5093C" w14:textId="26524282" w:rsidR="008D5397" w:rsidRPr="009908B1" w:rsidRDefault="009908B1">
      <w:pPr>
        <w:spacing w:after="160"/>
        <w:jc w:val="left"/>
      </w:pPr>
      <w:r>
        <w:br w:type="page"/>
      </w:r>
    </w:p>
    <w:p w14:paraId="07F06C3C" w14:textId="40DEDF53" w:rsidR="008D5397" w:rsidRDefault="008D5397" w:rsidP="008D5397">
      <w:pPr>
        <w:pStyle w:val="Cmsor1"/>
      </w:pPr>
      <w:bookmarkStart w:id="3" w:name="_Toc213801224"/>
      <w:r>
        <w:lastRenderedPageBreak/>
        <w:t>Projekt</w:t>
      </w:r>
      <w:r w:rsidR="0017352D">
        <w:t xml:space="preserve"> t</w:t>
      </w:r>
      <w:r>
        <w:t>ag tábla</w:t>
      </w:r>
      <w:bookmarkEnd w:id="3"/>
    </w:p>
    <w:p w14:paraId="0993275D" w14:textId="66037013" w:rsidR="001219C0" w:rsidRPr="001219C0" w:rsidRDefault="001F5286" w:rsidP="001219C0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408800C" wp14:editId="06CB8FFA">
            <wp:simplePos x="0" y="0"/>
            <wp:positionH relativeFrom="page">
              <wp:align>right</wp:align>
            </wp:positionH>
            <wp:positionV relativeFrom="paragraph">
              <wp:posOffset>8255</wp:posOffset>
            </wp:positionV>
            <wp:extent cx="3721735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449" y="21513"/>
                <wp:lineTo x="21449" y="0"/>
                <wp:lineTo x="0" y="0"/>
              </wp:wrapPolygon>
            </wp:wrapThrough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7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C0" w:rsidRPr="001219C0">
        <w:t>A</w:t>
      </w:r>
      <w:r w:rsidR="00E42EA5">
        <w:t xml:space="preserve"> </w:t>
      </w:r>
      <w:proofErr w:type="spellStart"/>
      <w:r w:rsidR="001219C0" w:rsidRPr="00E42EA5">
        <w:rPr>
          <w:u w:val="single"/>
        </w:rPr>
        <w:t>ProjektTag</w:t>
      </w:r>
      <w:proofErr w:type="spellEnd"/>
      <w:r w:rsidR="00E42EA5">
        <w:t xml:space="preserve"> </w:t>
      </w:r>
      <w:r w:rsidR="001219C0" w:rsidRPr="001219C0">
        <w:t xml:space="preserve">tábla </w:t>
      </w:r>
      <w:r w:rsidR="00631A44">
        <w:t xml:space="preserve">egy kapcsolati tábla </w:t>
      </w:r>
      <w:r w:rsidR="001219C0" w:rsidRPr="001219C0">
        <w:t>felhasználók és projektek között. Ez a tábla határozza meg, hogy ki dolgozhat egy adott projekten.</w:t>
      </w:r>
    </w:p>
    <w:p w14:paraId="6D59C3B2" w14:textId="34F2CFC4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 w:rsidR="00E42EA5">
        <w:t xml:space="preserve"> </w:t>
      </w:r>
      <w:r w:rsidRPr="001219C0">
        <w:t>és</w:t>
      </w:r>
      <w:r w:rsidR="00E42EA5"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 w:rsidR="00E42EA5">
        <w:t xml:space="preserve"> </w:t>
      </w:r>
      <w:r w:rsidRPr="001219C0">
        <w:t>együtt alkotják a tábla elsődleges kulcsát, biztosítva, hogy egy felhasználó csak egyszer kerüljön hozzárendelésre egy projekthez.</w:t>
      </w:r>
    </w:p>
    <w:p w14:paraId="27B56440" w14:textId="4ABF8A7D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csatlakozas_idopont</w:t>
      </w:r>
      <w:proofErr w:type="spellEnd"/>
      <w:r w:rsidR="00E42EA5">
        <w:t xml:space="preserve"> </w:t>
      </w:r>
      <w:r w:rsidRPr="001219C0">
        <w:t>rögzíti, mikor került a felhasználó a projekt csapatába. Ez hasznos információ lehet a tanár számára a csapatdinamika értékelése során.</w:t>
      </w:r>
    </w:p>
    <w:p w14:paraId="133A4E0F" w14:textId="2CEF84E9" w:rsidR="009908B1" w:rsidRDefault="001219C0">
      <w:pPr>
        <w:spacing w:after="160"/>
        <w:jc w:val="left"/>
      </w:pPr>
      <w:r w:rsidRPr="001219C0">
        <w:t xml:space="preserve">Ez a tábla lehetővé teszi, hogy egy diák több projekten is dolgozhasson, és egy projektben több diák is részt vehessen. </w:t>
      </w:r>
    </w:p>
    <w:p w14:paraId="07CEA461" w14:textId="7C4EFEE4" w:rsidR="008D5397" w:rsidRPr="009908B1" w:rsidRDefault="009908B1">
      <w:pPr>
        <w:spacing w:after="160"/>
        <w:jc w:val="left"/>
      </w:pPr>
      <w:r>
        <w:br w:type="page"/>
      </w:r>
    </w:p>
    <w:p w14:paraId="10AF857E" w14:textId="6AB1A7AC" w:rsidR="008D5397" w:rsidRDefault="008D5397" w:rsidP="008D5397">
      <w:pPr>
        <w:pStyle w:val="Cmsor1"/>
      </w:pPr>
      <w:bookmarkStart w:id="4" w:name="_Toc213801225"/>
      <w:r>
        <w:lastRenderedPageBreak/>
        <w:t>Feladat tábla</w:t>
      </w:r>
      <w:bookmarkEnd w:id="4"/>
    </w:p>
    <w:p w14:paraId="7C0E8529" w14:textId="3B7433C1" w:rsidR="001219C0" w:rsidRPr="001219C0" w:rsidRDefault="001219C0" w:rsidP="001219C0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0AF52A1" wp14:editId="746CDB6A">
            <wp:simplePos x="0" y="0"/>
            <wp:positionH relativeFrom="page">
              <wp:posOffset>3864610</wp:posOffset>
            </wp:positionH>
            <wp:positionV relativeFrom="paragraph">
              <wp:posOffset>5715</wp:posOffset>
            </wp:positionV>
            <wp:extent cx="3686175" cy="4800600"/>
            <wp:effectExtent l="0" t="0" r="9525" b="0"/>
            <wp:wrapThrough wrapText="bothSides">
              <wp:wrapPolygon edited="0">
                <wp:start x="0" y="0"/>
                <wp:lineTo x="0" y="21514"/>
                <wp:lineTo x="21544" y="21514"/>
                <wp:lineTo x="21544" y="0"/>
                <wp:lineTo x="0" y="0"/>
              </wp:wrapPolygon>
            </wp:wrapThrough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 w:rsidR="00E42EA5">
        <w:t xml:space="preserve"> </w:t>
      </w:r>
      <w:r w:rsidRPr="00E42EA5">
        <w:rPr>
          <w:u w:val="single"/>
        </w:rPr>
        <w:t>Feladat</w:t>
      </w:r>
      <w:r w:rsidR="00E42EA5">
        <w:t xml:space="preserve"> </w:t>
      </w:r>
      <w:r w:rsidRPr="001219C0">
        <w:t>tábl</w:t>
      </w:r>
      <w:r w:rsidR="00631A44">
        <w:t xml:space="preserve">ában </w:t>
      </w:r>
      <w:r w:rsidRPr="001219C0">
        <w:t>tároljuk a projekten belüli egyes munkaelemeket. Minden feladat egy konkrét, elvégzendő tevékenységet</w:t>
      </w:r>
      <w:r w:rsidR="00631A44">
        <w:t xml:space="preserve"> képvisel</w:t>
      </w:r>
      <w:r w:rsidRPr="001219C0">
        <w:t>.</w:t>
      </w:r>
    </w:p>
    <w:p w14:paraId="5417756C" w14:textId="06138103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feladat_nev</w:t>
      </w:r>
      <w:proofErr w:type="spellEnd"/>
      <w:r w:rsidR="00E42EA5">
        <w:t xml:space="preserve"> </w:t>
      </w:r>
      <w:r w:rsidRPr="001219C0">
        <w:t>röviden és egyértelműen leírja, mit kell elvégezni. Ez jelenik meg a Kanban táblán és a feladatlistákban.</w:t>
      </w:r>
    </w:p>
    <w:p w14:paraId="23009B75" w14:textId="36F87DF8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feladat_leiras</w:t>
      </w:r>
      <w:proofErr w:type="spellEnd"/>
      <w:r w:rsidR="00E42EA5">
        <w:t xml:space="preserve"> </w:t>
      </w:r>
      <w:r w:rsidRPr="001219C0">
        <w:t>részletesebben kifejti a feladat tartalmát, elvárásait és az értékelési szempontokat. Itt találhatók a diákok számára a részletes útmutatások.</w:t>
      </w:r>
    </w:p>
    <w:p w14:paraId="6958AE92" w14:textId="3CF2D2DE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letrehozo_id</w:t>
      </w:r>
      <w:proofErr w:type="spellEnd"/>
      <w:r w:rsidR="00E42EA5">
        <w:t xml:space="preserve"> </w:t>
      </w:r>
      <w:r w:rsidRPr="001219C0">
        <w:t>mindig egy tanári fiókra mutat, biztosítva, hogy csak hiteles forrásból származó feladatok kerüljenek kiadásra.</w:t>
      </w:r>
    </w:p>
    <w:p w14:paraId="0A2DF36E" w14:textId="73F23D70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felelos_id</w:t>
      </w:r>
      <w:proofErr w:type="spellEnd"/>
      <w:r w:rsidR="00E42EA5">
        <w:t xml:space="preserve"> </w:t>
      </w:r>
      <w:r w:rsidRPr="001219C0">
        <w:t>meghatározza, melyik diák (vagy diákok) felelős a feladat elvégzéséért. Ez meghatározza a felelősségi kört.</w:t>
      </w:r>
    </w:p>
    <w:p w14:paraId="1FE07504" w14:textId="0289A52B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prioritas</w:t>
      </w:r>
      <w:proofErr w:type="spellEnd"/>
      <w:r w:rsidR="00E42EA5">
        <w:t xml:space="preserve"> </w:t>
      </w:r>
      <w:r w:rsidRPr="001219C0">
        <w:t>segít rangsorolni a feladatokat. Lehetséges értékek: 'alacsony', 'közepes', 'magas'. Ez segít a diákoknak a hatékony időbeosztásban.</w:t>
      </w:r>
    </w:p>
    <w:p w14:paraId="00F5DAD2" w14:textId="3895CBA9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statusz</w:t>
      </w:r>
      <w:proofErr w:type="spellEnd"/>
      <w:r w:rsidR="00E42EA5">
        <w:t xml:space="preserve"> </w:t>
      </w:r>
      <w:r w:rsidRPr="001219C0">
        <w:t>követi a feladat előrehaladását. Alapértelmezett értéke 'folyamatban', de változhat 'új', 'befejezett', 'átadva' állapotokra.</w:t>
      </w:r>
    </w:p>
    <w:p w14:paraId="092D508B" w14:textId="2500FB8E" w:rsidR="009908B1" w:rsidRDefault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hatarido</w:t>
      </w:r>
      <w:proofErr w:type="spellEnd"/>
      <w:r w:rsidR="00E42EA5">
        <w:t xml:space="preserve"> </w:t>
      </w:r>
      <w:r w:rsidRPr="001219C0">
        <w:t>a feladat beadásának végdátumát jelzi, míg a</w:t>
      </w:r>
      <w:r w:rsidR="00E42EA5">
        <w:t xml:space="preserve"> </w:t>
      </w:r>
      <w:proofErr w:type="spellStart"/>
      <w:r w:rsidRPr="001219C0">
        <w:rPr>
          <w:u w:val="single"/>
        </w:rPr>
        <w:t>modositas_idopont</w:t>
      </w:r>
      <w:proofErr w:type="spellEnd"/>
      <w:r w:rsidR="00E42EA5">
        <w:t xml:space="preserve"> </w:t>
      </w:r>
      <w:r w:rsidRPr="001219C0">
        <w:t>rögzíti, mikor történt utoljára módosítás a feladatban.</w:t>
      </w:r>
    </w:p>
    <w:p w14:paraId="2F8D86A5" w14:textId="3C7FBF06" w:rsidR="009908B1" w:rsidRPr="009908B1" w:rsidRDefault="009908B1">
      <w:pPr>
        <w:spacing w:after="160"/>
        <w:jc w:val="left"/>
      </w:pPr>
      <w:r>
        <w:br w:type="page"/>
      </w:r>
    </w:p>
    <w:p w14:paraId="2775CC69" w14:textId="244510C5" w:rsidR="008D5397" w:rsidRDefault="008D5397" w:rsidP="008D5397">
      <w:pPr>
        <w:pStyle w:val="Cmsor1"/>
      </w:pPr>
      <w:bookmarkStart w:id="5" w:name="_Toc213801226"/>
      <w:r>
        <w:lastRenderedPageBreak/>
        <w:t>Feladat</w:t>
      </w:r>
      <w:r w:rsidR="0017352D">
        <w:t xml:space="preserve"> k</w:t>
      </w:r>
      <w:r>
        <w:t>omment tábla</w:t>
      </w:r>
      <w:bookmarkEnd w:id="5"/>
    </w:p>
    <w:p w14:paraId="0D3B3A52" w14:textId="7BB423D4" w:rsidR="001219C0" w:rsidRPr="001219C0" w:rsidRDefault="001219C0" w:rsidP="001219C0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C618FAF" wp14:editId="5C79F029">
            <wp:simplePos x="0" y="0"/>
            <wp:positionH relativeFrom="page">
              <wp:align>right</wp:align>
            </wp:positionH>
            <wp:positionV relativeFrom="paragraph">
              <wp:posOffset>8255</wp:posOffset>
            </wp:positionV>
            <wp:extent cx="3686175" cy="2971800"/>
            <wp:effectExtent l="0" t="0" r="9525" b="0"/>
            <wp:wrapThrough wrapText="bothSides">
              <wp:wrapPolygon edited="0">
                <wp:start x="0" y="0"/>
                <wp:lineTo x="0" y="21462"/>
                <wp:lineTo x="21544" y="21462"/>
                <wp:lineTo x="21544" y="0"/>
                <wp:lineTo x="0" y="0"/>
              </wp:wrapPolygon>
            </wp:wrapThrough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 w:rsidR="00E42EA5">
        <w:t xml:space="preserve"> </w:t>
      </w:r>
      <w:proofErr w:type="spellStart"/>
      <w:r w:rsidRPr="00E42EA5">
        <w:rPr>
          <w:u w:val="single"/>
        </w:rPr>
        <w:t>FeladatKomment</w:t>
      </w:r>
      <w:proofErr w:type="spellEnd"/>
      <w:r w:rsidR="00E42EA5">
        <w:t xml:space="preserve"> </w:t>
      </w:r>
      <w:r w:rsidRPr="001219C0">
        <w:t>tábla biztosítja a kommunikációt a feladatok körül. Itt tároljuk a feladatokhoz fűzött megjegyzéseket, kérdéseket és válaszokat.</w:t>
      </w:r>
    </w:p>
    <w:p w14:paraId="34390A9F" w14:textId="3599B51F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komment_szoveg</w:t>
      </w:r>
      <w:proofErr w:type="spellEnd"/>
      <w:r w:rsidR="00E42EA5">
        <w:t xml:space="preserve"> </w:t>
      </w:r>
      <w:r w:rsidRPr="001219C0">
        <w:t>tartalmazza a felhasználó által írt tartalmat. Ez lehet kérdés, válasz, javaslat vagy bármilyen egyéb megjegyzés a feladattal kapcsolatban.</w:t>
      </w:r>
    </w:p>
    <w:p w14:paraId="0B593D66" w14:textId="58BCBE4D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 w:rsidR="00E42EA5">
        <w:t xml:space="preserve"> </w:t>
      </w:r>
      <w:r w:rsidRPr="001219C0">
        <w:t>azonosítja, ki írta a kommentet. Ez fontos a kommunikáció kontextusának megértéséhez és a felelősség megállapításához.</w:t>
      </w:r>
    </w:p>
    <w:p w14:paraId="7995180A" w14:textId="68FB29D7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letrehozas_idopont</w:t>
      </w:r>
      <w:proofErr w:type="spellEnd"/>
      <w:r w:rsidR="00E42EA5">
        <w:t xml:space="preserve"> </w:t>
      </w:r>
      <w:r w:rsidRPr="001219C0">
        <w:t>rögzíti, mikor készült a komment. Ez segít időrendi sorrendbe állítani a beszélgetést és követni a probléma megoldásának folyamatát.</w:t>
      </w:r>
    </w:p>
    <w:p w14:paraId="67C83B5B" w14:textId="577C4CEB" w:rsidR="001219C0" w:rsidRPr="001219C0" w:rsidRDefault="001219C0" w:rsidP="001219C0">
      <w:pPr>
        <w:spacing w:after="160"/>
        <w:jc w:val="left"/>
      </w:pPr>
      <w:r w:rsidRPr="001219C0">
        <w:t xml:space="preserve">Ez a tábla lehetővé teszi a diákok és tanárok közötti folyamatos kommunikációt anélkül, hogy külső kommunikációs </w:t>
      </w:r>
      <w:r w:rsidR="00631A44">
        <w:t xml:space="preserve">eszközöket </w:t>
      </w:r>
      <w:r w:rsidRPr="001219C0">
        <w:t>kellene használniuk.</w:t>
      </w:r>
    </w:p>
    <w:p w14:paraId="752C4E68" w14:textId="3FC8D3C8" w:rsidR="008D5397" w:rsidRDefault="001219C0">
      <w:pPr>
        <w:spacing w:after="160"/>
        <w:jc w:val="left"/>
        <w:rPr>
          <w:rFonts w:eastAsiaTheme="majorEastAsia"/>
          <w:color w:val="000000" w:themeColor="text1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br w:type="page"/>
      </w:r>
    </w:p>
    <w:p w14:paraId="4BAB2774" w14:textId="71343808" w:rsidR="00F95064" w:rsidRPr="001219C0" w:rsidRDefault="008D5397" w:rsidP="001219C0">
      <w:pPr>
        <w:pStyle w:val="Cmsor1"/>
      </w:pPr>
      <w:bookmarkStart w:id="6" w:name="_Toc213801227"/>
      <w:r>
        <w:lastRenderedPageBreak/>
        <w:t>Bead</w:t>
      </w:r>
      <w:r w:rsidR="0017352D">
        <w:t>á</w:t>
      </w:r>
      <w:r>
        <w:t>s tábla</w:t>
      </w:r>
      <w:bookmarkEnd w:id="6"/>
    </w:p>
    <w:p w14:paraId="1E057E71" w14:textId="1B396CCB" w:rsidR="001219C0" w:rsidRPr="001219C0" w:rsidRDefault="001F5286" w:rsidP="001219C0">
      <w:r>
        <w:rPr>
          <w:noProof/>
        </w:rPr>
        <w:drawing>
          <wp:anchor distT="0" distB="0" distL="114300" distR="114300" simplePos="0" relativeHeight="251671552" behindDoc="0" locked="0" layoutInCell="1" allowOverlap="1" wp14:anchorId="02B1D5B5" wp14:editId="0EEC4BD6">
            <wp:simplePos x="0" y="0"/>
            <wp:positionH relativeFrom="page">
              <wp:align>right</wp:align>
            </wp:positionH>
            <wp:positionV relativeFrom="paragraph">
              <wp:posOffset>10160</wp:posOffset>
            </wp:positionV>
            <wp:extent cx="3590925" cy="4495800"/>
            <wp:effectExtent l="0" t="0" r="9525" b="0"/>
            <wp:wrapThrough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hrough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19C0" w:rsidRPr="001219C0">
        <w:t>A</w:t>
      </w:r>
      <w:r w:rsidR="00E42EA5">
        <w:t xml:space="preserve"> </w:t>
      </w:r>
      <w:proofErr w:type="spellStart"/>
      <w:r w:rsidR="001219C0" w:rsidRPr="00E42EA5">
        <w:rPr>
          <w:u w:val="single"/>
        </w:rPr>
        <w:t>Beadas</w:t>
      </w:r>
      <w:proofErr w:type="spellEnd"/>
      <w:r w:rsidR="00E42EA5">
        <w:t xml:space="preserve"> </w:t>
      </w:r>
      <w:r w:rsidR="001219C0" w:rsidRPr="001219C0">
        <w:t>tábla a rendszer egyik legfontosabb eleme, itt követjük nyomon a diákok munkájának beadási és értékelési folyamatát.</w:t>
      </w:r>
    </w:p>
    <w:p w14:paraId="53D074D0" w14:textId="2BA70689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feladat_id</w:t>
      </w:r>
      <w:proofErr w:type="spellEnd"/>
      <w:r w:rsidR="00E42EA5">
        <w:t xml:space="preserve"> </w:t>
      </w:r>
      <w:r w:rsidRPr="001219C0">
        <w:t>és</w:t>
      </w:r>
      <w:r w:rsidR="00E42EA5"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 w:rsidR="00E42EA5">
        <w:t xml:space="preserve"> </w:t>
      </w:r>
      <w:r w:rsidRPr="001219C0">
        <w:t>együtt azonosítják, hogy melyik felhasználó melyik feladatot adta be. Ez biztosítja, hogy minden beadás egyértelműen hozzárendelhető legyen.</w:t>
      </w:r>
    </w:p>
    <w:p w14:paraId="7F1E3F80" w14:textId="66F7CA8C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tanar_id</w:t>
      </w:r>
      <w:proofErr w:type="spellEnd"/>
      <w:r w:rsidR="00E42EA5">
        <w:t xml:space="preserve"> </w:t>
      </w:r>
      <w:r w:rsidRPr="001219C0">
        <w:t xml:space="preserve">azonosítja azt a tanárt, aki az értékelést végzi. </w:t>
      </w:r>
    </w:p>
    <w:p w14:paraId="46771FF0" w14:textId="6F8E26E4" w:rsidR="001219C0" w:rsidRPr="001219C0" w:rsidRDefault="001219C0" w:rsidP="001219C0">
      <w:r w:rsidRPr="001219C0">
        <w:t>A</w:t>
      </w:r>
      <w:r w:rsidR="00E42EA5">
        <w:t xml:space="preserve"> </w:t>
      </w:r>
      <w:r w:rsidRPr="001219C0">
        <w:rPr>
          <w:u w:val="single"/>
        </w:rPr>
        <w:t>pontszam</w:t>
      </w:r>
      <w:r w:rsidR="00E42EA5">
        <w:t xml:space="preserve"> </w:t>
      </w:r>
      <w:r w:rsidRPr="001219C0">
        <w:t>és</w:t>
      </w:r>
      <w:r w:rsidR="00E42EA5">
        <w:t xml:space="preserve"> </w:t>
      </w:r>
      <w:r w:rsidRPr="001219C0">
        <w:rPr>
          <w:u w:val="single"/>
        </w:rPr>
        <w:t>jegy</w:t>
      </w:r>
      <w:r w:rsidR="00E42EA5">
        <w:t xml:space="preserve"> </w:t>
      </w:r>
      <w:r w:rsidRPr="001219C0">
        <w:t>tárolja az értékelés eredményét. A pontszam lehet részletesebb értékelést tükröz, míg a jegy az iskolai értékelési rendszernek megfelelő osztályzat.</w:t>
      </w:r>
    </w:p>
    <w:p w14:paraId="63111F90" w14:textId="7C94920E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statusz</w:t>
      </w:r>
      <w:proofErr w:type="spellEnd"/>
      <w:r w:rsidR="00E42EA5">
        <w:t xml:space="preserve"> </w:t>
      </w:r>
      <w:r w:rsidRPr="001219C0">
        <w:t>követi a beadás állapotát. Alapértelmezett értéke 'hiányzik', ami azt jelzi, hogy a diák még nem adta be a munkáját. Egyéb értékek: 'beküldve', 'ellenőrzés alatt', 'értékelve', 'visszautasítva'.</w:t>
      </w:r>
    </w:p>
    <w:p w14:paraId="22F4CE4D" w14:textId="1AE8C5A7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visszajelzes</w:t>
      </w:r>
      <w:proofErr w:type="spellEnd"/>
      <w:r w:rsidR="00E42EA5">
        <w:t xml:space="preserve"> </w:t>
      </w:r>
      <w:r w:rsidRPr="001219C0">
        <w:t>tartalmazza a tanár részletes értékelését</w:t>
      </w:r>
      <w:r w:rsidR="00EA5EAD">
        <w:t xml:space="preserve">. </w:t>
      </w:r>
      <w:r w:rsidRPr="001219C0">
        <w:t>Ez különösen értékes a diákok számára a fejlődéshez.</w:t>
      </w:r>
    </w:p>
    <w:p w14:paraId="249B2489" w14:textId="4A7FB67A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bekuldes_idopont</w:t>
      </w:r>
      <w:proofErr w:type="spellEnd"/>
      <w:r w:rsidR="00E42EA5">
        <w:t xml:space="preserve"> </w:t>
      </w:r>
      <w:r w:rsidRPr="001219C0">
        <w:t>rögzíti a beadás pontos időpontját, ami fontos a határidők betartásának ellenőrzéséhez. Az</w:t>
      </w:r>
      <w:r w:rsidR="00E42EA5">
        <w:t xml:space="preserve"> </w:t>
      </w:r>
      <w:proofErr w:type="spellStart"/>
      <w:r w:rsidRPr="001219C0">
        <w:rPr>
          <w:u w:val="single"/>
        </w:rPr>
        <w:t>ertekeles_idopont</w:t>
      </w:r>
      <w:proofErr w:type="spellEnd"/>
      <w:r w:rsidR="00E42EA5">
        <w:t xml:space="preserve"> </w:t>
      </w:r>
      <w:r w:rsidRPr="001219C0">
        <w:t>pedig azt mutatja, mikor készült el az értékelés.</w:t>
      </w:r>
    </w:p>
    <w:p w14:paraId="40E119FB" w14:textId="16AE7F4A" w:rsidR="008D5397" w:rsidRDefault="001219C0" w:rsidP="001219C0">
      <w:pPr>
        <w:spacing w:after="160"/>
        <w:jc w:val="left"/>
      </w:pPr>
      <w:r>
        <w:br w:type="page"/>
      </w:r>
    </w:p>
    <w:p w14:paraId="3F876A8F" w14:textId="1B28240A" w:rsidR="00F95064" w:rsidRPr="001219C0" w:rsidRDefault="008D5397" w:rsidP="001219C0">
      <w:pPr>
        <w:pStyle w:val="Cmsor1"/>
      </w:pPr>
      <w:bookmarkStart w:id="7" w:name="_Toc213801228"/>
      <w:r>
        <w:lastRenderedPageBreak/>
        <w:t>File tábla</w:t>
      </w:r>
      <w:bookmarkEnd w:id="7"/>
    </w:p>
    <w:p w14:paraId="3239A352" w14:textId="0BAA58B8" w:rsidR="001219C0" w:rsidRPr="001219C0" w:rsidRDefault="00910F3F" w:rsidP="001219C0">
      <w:r>
        <w:rPr>
          <w:noProof/>
        </w:rPr>
        <w:drawing>
          <wp:anchor distT="0" distB="0" distL="114300" distR="114300" simplePos="0" relativeHeight="251672576" behindDoc="0" locked="0" layoutInCell="1" allowOverlap="1" wp14:anchorId="3E0EC905" wp14:editId="19D8C608">
            <wp:simplePos x="0" y="0"/>
            <wp:positionH relativeFrom="margin">
              <wp:posOffset>3098165</wp:posOffset>
            </wp:positionH>
            <wp:positionV relativeFrom="paragraph">
              <wp:posOffset>10160</wp:posOffset>
            </wp:positionV>
            <wp:extent cx="3552825" cy="3886200"/>
            <wp:effectExtent l="0" t="0" r="9525" b="0"/>
            <wp:wrapThrough wrapText="bothSides">
              <wp:wrapPolygon edited="0">
                <wp:start x="0" y="0"/>
                <wp:lineTo x="0" y="21494"/>
                <wp:lineTo x="21542" y="21494"/>
                <wp:lineTo x="21542" y="0"/>
                <wp:lineTo x="0" y="0"/>
              </wp:wrapPolygon>
            </wp:wrapThrough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19C0" w:rsidRPr="001219C0">
        <w:t>A</w:t>
      </w:r>
      <w:r w:rsidR="00E42EA5">
        <w:t xml:space="preserve"> </w:t>
      </w:r>
      <w:r w:rsidR="001219C0" w:rsidRPr="00E42EA5">
        <w:rPr>
          <w:u w:val="single"/>
        </w:rPr>
        <w:t>File</w:t>
      </w:r>
      <w:r w:rsidR="00E42EA5">
        <w:t xml:space="preserve"> </w:t>
      </w:r>
      <w:r w:rsidR="001219C0" w:rsidRPr="001219C0">
        <w:t>tábla kezeli a rendszerben feltöltött összes fájlt, legyen az beadás, projekt dokumentáció vagy egyéb anyag.</w:t>
      </w:r>
    </w:p>
    <w:p w14:paraId="683B47D2" w14:textId="0A2B92DD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beadas_id</w:t>
      </w:r>
      <w:proofErr w:type="spellEnd"/>
      <w:r w:rsidR="00E42EA5">
        <w:t xml:space="preserve"> </w:t>
      </w:r>
      <w:r w:rsidRPr="001219C0">
        <w:t xml:space="preserve">azonosítja, hogy a fájl melyik beadás része. </w:t>
      </w:r>
    </w:p>
    <w:p w14:paraId="453F249F" w14:textId="55BB0821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 w:rsidR="00E42EA5">
        <w:t xml:space="preserve"> </w:t>
      </w:r>
      <w:r w:rsidRPr="001219C0">
        <w:t>mindig kitöltött, azonosítva, ki töltötte fel a fájlt. Ez biztosítja a fájlok nyomon követhetőségét.</w:t>
      </w:r>
    </w:p>
    <w:p w14:paraId="226CBFBB" w14:textId="301CC05D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file_nev</w:t>
      </w:r>
      <w:proofErr w:type="spellEnd"/>
      <w:r w:rsidR="00E42EA5">
        <w:t xml:space="preserve"> </w:t>
      </w:r>
      <w:r w:rsidRPr="001219C0">
        <w:t>tartalmazza a fájl eredeti nevét, amit a felhasználó adott meg. Ez fontos a felhasználó számára a fájl azonosításához.</w:t>
      </w:r>
    </w:p>
    <w:p w14:paraId="410425DA" w14:textId="7D4A1F52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file_meret</w:t>
      </w:r>
      <w:proofErr w:type="spellEnd"/>
      <w:r w:rsidR="00E42EA5">
        <w:t xml:space="preserve"> </w:t>
      </w:r>
      <w:r w:rsidRPr="001219C0">
        <w:t>és</w:t>
      </w:r>
      <w:r w:rsidR="00E42EA5">
        <w:t xml:space="preserve"> </w:t>
      </w:r>
      <w:proofErr w:type="spellStart"/>
      <w:r w:rsidRPr="001219C0">
        <w:rPr>
          <w:u w:val="single"/>
        </w:rPr>
        <w:t>file_tipus</w:t>
      </w:r>
      <w:proofErr w:type="spellEnd"/>
      <w:r w:rsidR="00E42EA5">
        <w:t xml:space="preserve"> </w:t>
      </w:r>
      <w:r w:rsidRPr="001219C0">
        <w:t>technikai információkat szolgáltatnak a fájlról. A méret segít a tárhelyhasználat</w:t>
      </w:r>
      <w:r w:rsidR="00EA5EAD">
        <w:t xml:space="preserve"> felügyelésében</w:t>
      </w:r>
      <w:r w:rsidRPr="001219C0">
        <w:t>, a típus pedig a megfelelő megjelenítés és feldolgozás biztosításában.</w:t>
      </w:r>
    </w:p>
    <w:p w14:paraId="572CE985" w14:textId="213A8E2C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feltoltes_idopont</w:t>
      </w:r>
      <w:proofErr w:type="spellEnd"/>
      <w:r w:rsidR="00E42EA5">
        <w:t xml:space="preserve"> </w:t>
      </w:r>
      <w:r w:rsidRPr="001219C0">
        <w:t xml:space="preserve">rögzíti, mikor került a fájl a rendszerbe. </w:t>
      </w:r>
    </w:p>
    <w:p w14:paraId="71077E89" w14:textId="4C849DA0" w:rsidR="001219C0" w:rsidRPr="001219C0" w:rsidRDefault="001219C0" w:rsidP="001219C0"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file_eleresiut</w:t>
      </w:r>
      <w:proofErr w:type="spellEnd"/>
      <w:r w:rsidR="00E42EA5">
        <w:t xml:space="preserve"> </w:t>
      </w:r>
      <w:r w:rsidRPr="001219C0">
        <w:t>tartalmazza a fájl fizikai elérési útját a szerveren. Ez belső használatra szolgál, a fájlok tényleges tárolásához és lekéréséhez.</w:t>
      </w:r>
    </w:p>
    <w:p w14:paraId="04269323" w14:textId="08C73C14" w:rsidR="009908B1" w:rsidRDefault="001219C0" w:rsidP="001219C0">
      <w:r w:rsidRPr="001219C0">
        <w:t>Ez a tábla biztosítja, hogy minden feltöltött fájl biztonságosan tárolva legyen, könnyen visszakereshető és kapcsolódhasson a megfelelő</w:t>
      </w:r>
      <w:r w:rsidR="00EA5EAD">
        <w:t xml:space="preserve"> dolgokhoz</w:t>
      </w:r>
      <w:r w:rsidRPr="001219C0">
        <w:t>.</w:t>
      </w:r>
    </w:p>
    <w:p w14:paraId="76AE70F2" w14:textId="78241222" w:rsidR="008D5397" w:rsidRPr="001219C0" w:rsidRDefault="009908B1" w:rsidP="009908B1">
      <w:pPr>
        <w:spacing w:after="160"/>
        <w:jc w:val="left"/>
      </w:pPr>
      <w:r>
        <w:br w:type="page"/>
      </w:r>
    </w:p>
    <w:p w14:paraId="3D74ADC6" w14:textId="5CB670CD" w:rsidR="008D5397" w:rsidRDefault="0017352D" w:rsidP="008D5397">
      <w:pPr>
        <w:pStyle w:val="Cmsor1"/>
      </w:pPr>
      <w:bookmarkStart w:id="8" w:name="_Toc213801229"/>
      <w:r>
        <w:lastRenderedPageBreak/>
        <w:t>Ü</w:t>
      </w:r>
      <w:r w:rsidR="008D5397">
        <w:t>zenet tábla</w:t>
      </w:r>
      <w:bookmarkEnd w:id="8"/>
    </w:p>
    <w:p w14:paraId="46A3B081" w14:textId="70A04D58" w:rsidR="001219C0" w:rsidRPr="001219C0" w:rsidRDefault="00910F3F" w:rsidP="001219C0">
      <w:pPr>
        <w:spacing w:after="160"/>
        <w:jc w:val="left"/>
      </w:pPr>
      <w:r>
        <w:rPr>
          <w:rFonts w:eastAsiaTheme="majorEastAsia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74C46EB3" wp14:editId="33EBF48E">
            <wp:simplePos x="0" y="0"/>
            <wp:positionH relativeFrom="margin">
              <wp:posOffset>3307715</wp:posOffset>
            </wp:positionH>
            <wp:positionV relativeFrom="paragraph">
              <wp:posOffset>4445</wp:posOffset>
            </wp:positionV>
            <wp:extent cx="334327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hrough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19C0" w:rsidRPr="001219C0">
        <w:t>A</w:t>
      </w:r>
      <w:r w:rsidR="00E42EA5">
        <w:t xml:space="preserve"> </w:t>
      </w:r>
      <w:proofErr w:type="spellStart"/>
      <w:r w:rsidR="001219C0" w:rsidRPr="00E42EA5">
        <w:rPr>
          <w:u w:val="single"/>
        </w:rPr>
        <w:t>Uzenet</w:t>
      </w:r>
      <w:proofErr w:type="spellEnd"/>
      <w:r w:rsidR="00E42EA5">
        <w:t xml:space="preserve"> </w:t>
      </w:r>
      <w:r w:rsidR="001219C0" w:rsidRPr="001219C0">
        <w:t>tábla biztosítja a valós idejű kommunikációt a rendszerben, lehetővé téve a felhasználók közötti gyors és hatékony információcserét.</w:t>
      </w:r>
    </w:p>
    <w:p w14:paraId="10B70F6C" w14:textId="7927F311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kuldo_id</w:t>
      </w:r>
      <w:proofErr w:type="spellEnd"/>
      <w:r w:rsidR="00E42EA5">
        <w:t xml:space="preserve"> </w:t>
      </w:r>
      <w:r w:rsidRPr="001219C0">
        <w:t>mindig kitöltött mező, amely azonosítja az üzenet feladóját. Ez biztosítja, hogy minden üzenetről tudjuk, ki írta.</w:t>
      </w:r>
    </w:p>
    <w:p w14:paraId="59D74B72" w14:textId="5E587034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fogado_id</w:t>
      </w:r>
      <w:proofErr w:type="spellEnd"/>
      <w:r w:rsidR="00E42EA5">
        <w:t xml:space="preserve"> </w:t>
      </w:r>
      <w:r w:rsidRPr="001219C0">
        <w:t>meghatározza az üzenet címzettjét. Ha NULL értékű, az üzenet valószínűleg csoportos vagy projekt szintű kommunikáció.</w:t>
      </w:r>
    </w:p>
    <w:p w14:paraId="33762A82" w14:textId="3B777739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 w:rsidR="00E42EA5">
        <w:t xml:space="preserve"> </w:t>
      </w:r>
      <w:r w:rsidR="00EA5EAD">
        <w:t xml:space="preserve">egy </w:t>
      </w:r>
      <w:r w:rsidRPr="001219C0">
        <w:t>opcionális mező, amely összeköti az üzenetet egy adott projekttel. Ez segít a projekt-specifikus kommunikáció szervezésében.</w:t>
      </w:r>
    </w:p>
    <w:p w14:paraId="57498BC0" w14:textId="5442C70E" w:rsidR="001219C0" w:rsidRPr="001219C0" w:rsidRDefault="001219C0" w:rsidP="001219C0">
      <w:pPr>
        <w:spacing w:after="160"/>
        <w:jc w:val="left"/>
      </w:pPr>
      <w:r w:rsidRPr="001219C0">
        <w:t>Az</w:t>
      </w:r>
      <w:r w:rsidR="00E42EA5">
        <w:t xml:space="preserve"> </w:t>
      </w:r>
      <w:proofErr w:type="spellStart"/>
      <w:r w:rsidRPr="001219C0">
        <w:rPr>
          <w:u w:val="single"/>
        </w:rPr>
        <w:t>uzenet_tartalom</w:t>
      </w:r>
      <w:proofErr w:type="spellEnd"/>
      <w:r w:rsidR="00E42EA5">
        <w:t xml:space="preserve"> </w:t>
      </w:r>
      <w:r w:rsidRPr="001219C0">
        <w:t>tartalmazza az üzenet tényleges szövegét. Itt tároljuk a felhasználók által megosztott információkat, kérdéseket és válaszokat.</w:t>
      </w:r>
    </w:p>
    <w:p w14:paraId="3B832C60" w14:textId="03CDC2F1" w:rsidR="001219C0" w:rsidRPr="001219C0" w:rsidRDefault="001219C0" w:rsidP="001219C0">
      <w:pPr>
        <w:spacing w:after="160"/>
        <w:jc w:val="left"/>
      </w:pPr>
      <w:r w:rsidRPr="001219C0">
        <w:t>Az</w:t>
      </w:r>
      <w:r w:rsidR="00E42EA5">
        <w:t xml:space="preserve"> </w:t>
      </w:r>
      <w:r w:rsidRPr="001219C0">
        <w:rPr>
          <w:u w:val="single"/>
        </w:rPr>
        <w:t>allapot</w:t>
      </w:r>
      <w:r w:rsidR="00E42EA5">
        <w:t xml:space="preserve"> </w:t>
      </w:r>
      <w:r w:rsidRPr="001219C0">
        <w:t>követi az üzenet állapotát. Alapértelmezett értéke 'elküldve', de változhat 'kézbesítve', 'olvasva' állapotokra</w:t>
      </w:r>
      <w:r w:rsidR="00EA5EAD">
        <w:t>.</w:t>
      </w:r>
    </w:p>
    <w:p w14:paraId="324A40BC" w14:textId="73FE9569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kuldes_ideje</w:t>
      </w:r>
      <w:proofErr w:type="spellEnd"/>
      <w:r w:rsidR="00E42EA5">
        <w:t xml:space="preserve"> </w:t>
      </w:r>
      <w:r w:rsidRPr="001219C0">
        <w:t>rögzíti az üzenet elküldésének pontos időpontját. Ez fontos a kommunikáció kontextusának megértéséhez és a beszélgetések időrendi követéséhez.</w:t>
      </w:r>
    </w:p>
    <w:p w14:paraId="788EBC03" w14:textId="13CBA45E" w:rsidR="009908B1" w:rsidRDefault="001219C0">
      <w:pPr>
        <w:spacing w:after="160"/>
        <w:jc w:val="left"/>
      </w:pPr>
      <w:r w:rsidRPr="001219C0">
        <w:t xml:space="preserve">Ez a tábla lehetővé teszi a diákok és tanárok közötti zökkenőmentes kommunikációt anélkül, hogy külső </w:t>
      </w:r>
      <w:r w:rsidR="00EA5EAD">
        <w:t xml:space="preserve">üzenő </w:t>
      </w:r>
      <w:r w:rsidRPr="001219C0">
        <w:t>alkalmazásokat kellene használniuk.</w:t>
      </w:r>
    </w:p>
    <w:p w14:paraId="3B87B815" w14:textId="5D6BFE2F" w:rsidR="008D5397" w:rsidRPr="009908B1" w:rsidRDefault="009908B1">
      <w:pPr>
        <w:spacing w:after="160"/>
        <w:jc w:val="left"/>
      </w:pPr>
      <w:r>
        <w:br w:type="page"/>
      </w:r>
    </w:p>
    <w:p w14:paraId="45D6C3BD" w14:textId="474486CD" w:rsidR="008D5397" w:rsidRDefault="008D5397" w:rsidP="008D5397">
      <w:pPr>
        <w:pStyle w:val="Cmsor1"/>
      </w:pPr>
      <w:bookmarkStart w:id="9" w:name="_Toc213801230"/>
      <w:r>
        <w:lastRenderedPageBreak/>
        <w:t>Statisztika tábla</w:t>
      </w:r>
      <w:bookmarkEnd w:id="9"/>
    </w:p>
    <w:p w14:paraId="761F5818" w14:textId="6421884D" w:rsidR="001219C0" w:rsidRPr="001219C0" w:rsidRDefault="00910F3F" w:rsidP="001219C0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842291E" wp14:editId="5B7F98A5">
            <wp:simplePos x="0" y="0"/>
            <wp:positionH relativeFrom="margin">
              <wp:posOffset>3193415</wp:posOffset>
            </wp:positionH>
            <wp:positionV relativeFrom="paragraph">
              <wp:posOffset>8255</wp:posOffset>
            </wp:positionV>
            <wp:extent cx="345757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40" y="21485"/>
                <wp:lineTo x="21540" y="0"/>
                <wp:lineTo x="0" y="0"/>
              </wp:wrapPolygon>
            </wp:wrapThrough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19C0" w:rsidRPr="001219C0">
        <w:t>A</w:t>
      </w:r>
      <w:r w:rsidR="00E42EA5">
        <w:t xml:space="preserve"> </w:t>
      </w:r>
      <w:r w:rsidR="001219C0" w:rsidRPr="00E42EA5">
        <w:rPr>
          <w:u w:val="single"/>
        </w:rPr>
        <w:t>Statisztika</w:t>
      </w:r>
      <w:r w:rsidR="00E42EA5">
        <w:t xml:space="preserve"> </w:t>
      </w:r>
      <w:r w:rsidR="001219C0" w:rsidRPr="001219C0">
        <w:t>tábla gyűjti és tárolja a rendszer használatával kapcsolatos statisztikai adatokat, amelyek segítenek a tanároknak és adminisztrátoroknak döntéseket hozni.</w:t>
      </w:r>
    </w:p>
    <w:p w14:paraId="2B838D40" w14:textId="066D63EC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 w:rsidR="00E42EA5">
        <w:t xml:space="preserve"> </w:t>
      </w:r>
      <w:r w:rsidRPr="001219C0">
        <w:t>és</w:t>
      </w:r>
      <w:r w:rsidR="00E42EA5"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 w:rsidR="00E42EA5">
        <w:t xml:space="preserve"> </w:t>
      </w:r>
      <w:r w:rsidRPr="001219C0">
        <w:t xml:space="preserve">opcionális mezők, amelyek lehetővé teszik a statisztikák szűrését felhasználó vagy projekt szerint. </w:t>
      </w:r>
    </w:p>
    <w:p w14:paraId="70CEA5E4" w14:textId="60017404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statisztika_nev</w:t>
      </w:r>
      <w:proofErr w:type="spellEnd"/>
      <w:r w:rsidR="00E42EA5">
        <w:t xml:space="preserve"> </w:t>
      </w:r>
      <w:r w:rsidRPr="001219C0">
        <w:t>azonosítja a statisztika típusát. Lehet például '</w:t>
      </w:r>
      <w:proofErr w:type="spellStart"/>
      <w:r w:rsidRPr="001219C0">
        <w:t>teljesítmény_átlag</w:t>
      </w:r>
      <w:proofErr w:type="spellEnd"/>
      <w:r w:rsidRPr="001219C0">
        <w:t>', '</w:t>
      </w:r>
      <w:proofErr w:type="spellStart"/>
      <w:r w:rsidRPr="001219C0">
        <w:t>beadási_arány</w:t>
      </w:r>
      <w:proofErr w:type="spellEnd"/>
      <w:r w:rsidRPr="001219C0">
        <w:t>', '</w:t>
      </w:r>
      <w:proofErr w:type="spellStart"/>
      <w:r w:rsidRPr="001219C0">
        <w:t>aktivitás_szint</w:t>
      </w:r>
      <w:proofErr w:type="spellEnd"/>
      <w:r w:rsidRPr="001219C0">
        <w:t>' vagy bá</w:t>
      </w:r>
      <w:r w:rsidR="00EA5EAD">
        <w:t>rmi más</w:t>
      </w:r>
      <w:r w:rsidRPr="001219C0">
        <w:t>.</w:t>
      </w:r>
    </w:p>
    <w:p w14:paraId="42BF0D45" w14:textId="32CC9D5D" w:rsidR="001219C0" w:rsidRPr="001219C0" w:rsidRDefault="001219C0" w:rsidP="001219C0">
      <w:pPr>
        <w:spacing w:after="160"/>
        <w:jc w:val="left"/>
      </w:pPr>
      <w:r w:rsidRPr="001219C0">
        <w:t>Az</w:t>
      </w:r>
      <w:r w:rsidR="00E42EA5">
        <w:t xml:space="preserve"> </w:t>
      </w:r>
      <w:proofErr w:type="spellStart"/>
      <w:r w:rsidRPr="001219C0">
        <w:rPr>
          <w:u w:val="single"/>
        </w:rPr>
        <w:t>ertek</w:t>
      </w:r>
      <w:proofErr w:type="spellEnd"/>
      <w:r w:rsidR="00E42EA5">
        <w:t xml:space="preserve"> </w:t>
      </w:r>
      <w:r w:rsidRPr="001219C0">
        <w:t>tárolja a statisztika számértékét. Ez lehet százalék, darabszám, átlag vagy bármilyen más érték.</w:t>
      </w:r>
    </w:p>
    <w:p w14:paraId="366CEA35" w14:textId="21C23B0E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proofErr w:type="spellStart"/>
      <w:r w:rsidRPr="001219C0">
        <w:rPr>
          <w:u w:val="single"/>
        </w:rPr>
        <w:t>meresi_idopont</w:t>
      </w:r>
      <w:proofErr w:type="spellEnd"/>
      <w:r w:rsidR="00E42EA5">
        <w:t xml:space="preserve"> </w:t>
      </w:r>
      <w:r w:rsidRPr="001219C0">
        <w:t xml:space="preserve">rögzíti, mikor készült a statisztika. Ez fontos a </w:t>
      </w:r>
      <w:r w:rsidR="00EA5EAD">
        <w:t xml:space="preserve">szokások </w:t>
      </w:r>
      <w:r w:rsidRPr="001219C0">
        <w:t>követéséhez és az időbeli változások elemzéséhez.</w:t>
      </w:r>
    </w:p>
    <w:p w14:paraId="0B61BA70" w14:textId="3BB5991F" w:rsidR="001219C0" w:rsidRPr="001219C0" w:rsidRDefault="001219C0" w:rsidP="001219C0">
      <w:pPr>
        <w:spacing w:after="160"/>
        <w:jc w:val="left"/>
      </w:pPr>
      <w:r w:rsidRPr="001219C0">
        <w:t>A</w:t>
      </w:r>
      <w:r w:rsidR="00E42EA5">
        <w:t xml:space="preserve"> </w:t>
      </w:r>
      <w:r w:rsidRPr="001219C0">
        <w:rPr>
          <w:u w:val="single"/>
        </w:rPr>
        <w:t>pontszam</w:t>
      </w:r>
      <w:r w:rsidR="00E42EA5">
        <w:t xml:space="preserve"> </w:t>
      </w:r>
      <w:r w:rsidRPr="001219C0">
        <w:t>tárolhat pontszámokat, ha az adott statisztika az értékelési rendszerrel kapcsolatos.</w:t>
      </w:r>
    </w:p>
    <w:p w14:paraId="3F3A2398" w14:textId="4C3D3BBB" w:rsidR="001219C0" w:rsidRPr="001219C0" w:rsidRDefault="001219C0" w:rsidP="001219C0">
      <w:pPr>
        <w:spacing w:after="160"/>
        <w:jc w:val="left"/>
      </w:pPr>
      <w:r w:rsidRPr="001219C0">
        <w:t>Ez a tá</w:t>
      </w:r>
      <w:r w:rsidR="00E42EA5">
        <w:t>b</w:t>
      </w:r>
      <w:r w:rsidRPr="001219C0">
        <w:t>la biztosítja, hogy a rendszer ne csak adatokat tároljon, hanem</w:t>
      </w:r>
      <w:r w:rsidR="00D61928">
        <w:t xml:space="preserve"> </w:t>
      </w:r>
      <w:r w:rsidRPr="001219C0">
        <w:t>információkat is szolgáltasson a felhasználói tevékenységről és teljesítményről.</w:t>
      </w:r>
    </w:p>
    <w:p w14:paraId="2ADAAF47" w14:textId="228310A2" w:rsidR="008D5397" w:rsidRDefault="009908B1">
      <w:pPr>
        <w:spacing w:after="160"/>
        <w:jc w:val="left"/>
        <w:rPr>
          <w:rFonts w:eastAsiaTheme="majorEastAsia"/>
          <w:color w:val="000000" w:themeColor="text1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br w:type="page"/>
      </w:r>
    </w:p>
    <w:p w14:paraId="4D68C46E" w14:textId="01861AB3" w:rsidR="008D5397" w:rsidRDefault="008D5397" w:rsidP="008D5397">
      <w:pPr>
        <w:pStyle w:val="Cmsor1"/>
      </w:pPr>
      <w:bookmarkStart w:id="10" w:name="_Toc213801231"/>
      <w:r>
        <w:lastRenderedPageBreak/>
        <w:t>Napl</w:t>
      </w:r>
      <w:r w:rsidR="0017352D">
        <w:t>ó</w:t>
      </w:r>
      <w:r>
        <w:t xml:space="preserve"> tábla</w:t>
      </w:r>
      <w:bookmarkEnd w:id="10"/>
    </w:p>
    <w:p w14:paraId="1CE5CFA5" w14:textId="4A9C12C3" w:rsidR="001219C0" w:rsidRPr="001219C0" w:rsidRDefault="00910F3F" w:rsidP="001219C0">
      <w:r>
        <w:rPr>
          <w:noProof/>
        </w:rPr>
        <w:drawing>
          <wp:anchor distT="0" distB="0" distL="114300" distR="114300" simplePos="0" relativeHeight="251675648" behindDoc="0" locked="0" layoutInCell="1" allowOverlap="1" wp14:anchorId="38AAF560" wp14:editId="0B670E47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313372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34" y="21485"/>
                <wp:lineTo x="21534" y="0"/>
                <wp:lineTo x="0" y="0"/>
              </wp:wrapPolygon>
            </wp:wrapThrough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19C0" w:rsidRPr="001219C0">
        <w:t>A</w:t>
      </w:r>
      <w:r w:rsidR="006B0628">
        <w:t xml:space="preserve"> </w:t>
      </w:r>
      <w:proofErr w:type="spellStart"/>
      <w:r w:rsidR="001219C0" w:rsidRPr="006B0628">
        <w:rPr>
          <w:u w:val="single"/>
        </w:rPr>
        <w:t>Naplo</w:t>
      </w:r>
      <w:proofErr w:type="spellEnd"/>
      <w:r w:rsidR="006B0628">
        <w:t xml:space="preserve"> </w:t>
      </w:r>
      <w:r w:rsidR="001219C0" w:rsidRPr="001219C0">
        <w:t>tá</w:t>
      </w:r>
      <w:r w:rsidR="001219C0">
        <w:t>b</w:t>
      </w:r>
      <w:r w:rsidR="001219C0" w:rsidRPr="001219C0">
        <w:t xml:space="preserve">la rögzíti a rendszerben végrehajtott fontos műveleteket, biztosítva </w:t>
      </w:r>
      <w:r w:rsidR="00D61928">
        <w:t>a</w:t>
      </w:r>
      <w:r w:rsidR="001219C0" w:rsidRPr="001219C0">
        <w:t xml:space="preserve"> visszakövethetőséget.</w:t>
      </w:r>
    </w:p>
    <w:p w14:paraId="375BB7A5" w14:textId="60889675" w:rsidR="001219C0" w:rsidRPr="001219C0" w:rsidRDefault="001219C0" w:rsidP="001219C0">
      <w:r w:rsidRPr="001219C0">
        <w:t>A</w:t>
      </w:r>
      <w:r w:rsidR="006B0628"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 w:rsidR="006B0628">
        <w:t xml:space="preserve"> </w:t>
      </w:r>
      <w:r w:rsidRPr="001219C0">
        <w:t>azonosítja, ki hajtotta végre a műveletet. Ez biztosítja, hogy minden tevékenység hozzárendelhető legyen egy felhasználóhoz.</w:t>
      </w:r>
    </w:p>
    <w:p w14:paraId="54A11273" w14:textId="7611197E" w:rsidR="001219C0" w:rsidRPr="001219C0" w:rsidRDefault="001219C0" w:rsidP="001219C0">
      <w:r w:rsidRPr="001219C0">
        <w:t>A</w:t>
      </w:r>
      <w:r w:rsidR="006B0628"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 w:rsidR="006B0628">
        <w:t xml:space="preserve"> </w:t>
      </w:r>
      <w:r w:rsidRPr="001219C0">
        <w:t>é</w:t>
      </w:r>
      <w:r w:rsidR="006B0628">
        <w:t xml:space="preserve">s </w:t>
      </w:r>
      <w:proofErr w:type="spellStart"/>
      <w:r w:rsidRPr="001219C0">
        <w:rPr>
          <w:u w:val="single"/>
        </w:rPr>
        <w:t>feladat_id</w:t>
      </w:r>
      <w:proofErr w:type="spellEnd"/>
      <w:r w:rsidRPr="001219C0">
        <w:t xml:space="preserve"> összekötik a naplóbejegyzést egy adott projekttel vagy feladattal. Ha NULL értékűek, a művelet általános rendszerművelet.</w:t>
      </w:r>
    </w:p>
    <w:p w14:paraId="424DB9FE" w14:textId="060DAC0E" w:rsidR="001219C0" w:rsidRPr="001219C0" w:rsidRDefault="001219C0" w:rsidP="001219C0">
      <w:r w:rsidRPr="001219C0">
        <w:t>A</w:t>
      </w:r>
      <w:r w:rsidR="006B0628">
        <w:t xml:space="preserve"> </w:t>
      </w:r>
      <w:proofErr w:type="spellStart"/>
      <w:r w:rsidRPr="001219C0">
        <w:rPr>
          <w:u w:val="single"/>
        </w:rPr>
        <w:t>muvelet</w:t>
      </w:r>
      <w:proofErr w:type="spellEnd"/>
      <w:r w:rsidR="006B0628">
        <w:t xml:space="preserve"> </w:t>
      </w:r>
      <w:r w:rsidRPr="001219C0">
        <w:t>tartalmazza a végrehajtott művelet rövid leírását. Például: 'bejelentkezés', '</w:t>
      </w:r>
      <w:proofErr w:type="spellStart"/>
      <w:r w:rsidRPr="001219C0">
        <w:t>feladat_létrehozás</w:t>
      </w:r>
      <w:proofErr w:type="spellEnd"/>
      <w:r w:rsidRPr="001219C0">
        <w:t>', '</w:t>
      </w:r>
      <w:proofErr w:type="spellStart"/>
      <w:r w:rsidRPr="001219C0">
        <w:t>fájl_feltöltés</w:t>
      </w:r>
      <w:proofErr w:type="spellEnd"/>
      <w:r w:rsidRPr="001219C0">
        <w:t>', '</w:t>
      </w:r>
      <w:proofErr w:type="spellStart"/>
      <w:r w:rsidRPr="001219C0">
        <w:t>értékelés_módosítás</w:t>
      </w:r>
      <w:proofErr w:type="spellEnd"/>
      <w:r w:rsidRPr="001219C0">
        <w:t>'.</w:t>
      </w:r>
    </w:p>
    <w:p w14:paraId="3AE5148C" w14:textId="7C157A10" w:rsidR="001219C0" w:rsidRPr="001219C0" w:rsidRDefault="001219C0" w:rsidP="001219C0">
      <w:r w:rsidRPr="001219C0">
        <w:t>A</w:t>
      </w:r>
      <w:r w:rsidR="006B0628">
        <w:t xml:space="preserve"> </w:t>
      </w:r>
      <w:proofErr w:type="spellStart"/>
      <w:r w:rsidRPr="001219C0">
        <w:rPr>
          <w:u w:val="single"/>
        </w:rPr>
        <w:t>leiras</w:t>
      </w:r>
      <w:proofErr w:type="spellEnd"/>
      <w:r w:rsidR="006B0628">
        <w:t xml:space="preserve"> </w:t>
      </w:r>
      <w:r w:rsidRPr="001219C0">
        <w:t xml:space="preserve">részletesebben ismerteti a műveletet, beleértve az érintett adatokat, a változtatásokat vagy bármilyen egyéb </w:t>
      </w:r>
      <w:r w:rsidR="00D61928">
        <w:t xml:space="preserve">ehhez köthető </w:t>
      </w:r>
      <w:r w:rsidRPr="001219C0">
        <w:t>információt.</w:t>
      </w:r>
    </w:p>
    <w:p w14:paraId="01521F72" w14:textId="4266800D" w:rsidR="001219C0" w:rsidRPr="001219C0" w:rsidRDefault="001219C0" w:rsidP="001219C0">
      <w:r w:rsidRPr="001219C0">
        <w:t>Az</w:t>
      </w:r>
      <w:r w:rsidR="006B0628">
        <w:t xml:space="preserve"> </w:t>
      </w:r>
      <w:proofErr w:type="spellStart"/>
      <w:r w:rsidRPr="001219C0">
        <w:rPr>
          <w:u w:val="single"/>
        </w:rPr>
        <w:t>idopont</w:t>
      </w:r>
      <w:proofErr w:type="spellEnd"/>
      <w:r w:rsidR="006B0628">
        <w:t xml:space="preserve"> </w:t>
      </w:r>
      <w:r w:rsidRPr="001219C0">
        <w:t xml:space="preserve">rögzíti a művelet pontos időpontját. Ez kritikus fontosságú a biztonsági </w:t>
      </w:r>
      <w:r w:rsidR="00D61928">
        <w:t xml:space="preserve">problémák </w:t>
      </w:r>
      <w:r w:rsidRPr="001219C0">
        <w:t>nyomon követéséhez és diagnosztizálásához.</w:t>
      </w:r>
    </w:p>
    <w:p w14:paraId="73E50368" w14:textId="4CC3E0C5" w:rsidR="008D5397" w:rsidRPr="008D5397" w:rsidRDefault="001219C0" w:rsidP="001219C0">
      <w:r w:rsidRPr="001219C0">
        <w:t>Ez a tábla nemcsak biztonsági célt szolgál, hanem lehetővé teszi a felhasználói viselkedés elemzését és a rendszer használati mintáinak megértését is.</w:t>
      </w:r>
    </w:p>
    <w:sectPr w:rsidR="008D5397" w:rsidRPr="008D5397" w:rsidSect="000D7D7D">
      <w:headerReference w:type="default" r:id="rId21"/>
      <w:footerReference w:type="default" r:id="rId22"/>
      <w:pgSz w:w="11906" w:h="16838"/>
      <w:pgMar w:top="1417" w:right="1417" w:bottom="1417" w:left="1417" w:header="567" w:footer="0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942A" w14:textId="77777777" w:rsidR="002A1CB0" w:rsidRDefault="002A1CB0" w:rsidP="007E3687">
      <w:pPr>
        <w:spacing w:after="0" w:line="240" w:lineRule="auto"/>
      </w:pPr>
      <w:r>
        <w:separator/>
      </w:r>
    </w:p>
  </w:endnote>
  <w:endnote w:type="continuationSeparator" w:id="0">
    <w:p w14:paraId="7302BE9A" w14:textId="77777777" w:rsidR="002A1CB0" w:rsidRDefault="002A1CB0" w:rsidP="007E3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2D9F" w14:textId="5A64805F" w:rsidR="00A4021E" w:rsidRDefault="00A4021E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9D9BF8" wp14:editId="257562A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4" name="Téglalap 4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Szövegdoboz 5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C5B62" w14:textId="77777777" w:rsidR="00A4021E" w:rsidRDefault="00A4021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9D9BF8" id="Csoport 37" o:spid="_x0000_s1028" style="position:absolute;left:0;text-align:left;margin-left:416.8pt;margin-top:0;width:468pt;height:25.2pt;z-index:25166540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">
              <v:rect id="Téglalap 4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" filled="f" stroked="f" strokeweight=".5pt">
                <v:textbox inset=",,,0">
                  <w:txbxContent>
                    <w:p w14:paraId="347C5B62" w14:textId="77777777" w:rsidR="00A4021E" w:rsidRDefault="00A4021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23571157" wp14:editId="5E40FA9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6" name="Téglalap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866162" w14:textId="77777777" w:rsidR="00A4021E" w:rsidRDefault="00A4021E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71157" id="Téglalap 6" o:spid="_x0000_s1031" style="position:absolute;left:0;text-align:left;margin-left:0;margin-top:0;width:36pt;height:25.2pt;z-index:25166438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3866162" w14:textId="77777777" w:rsidR="00A4021E" w:rsidRDefault="00A4021E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4E80" w14:textId="77777777" w:rsidR="002A1CB0" w:rsidRDefault="002A1CB0" w:rsidP="007E3687">
      <w:pPr>
        <w:spacing w:after="0" w:line="240" w:lineRule="auto"/>
      </w:pPr>
      <w:r>
        <w:separator/>
      </w:r>
    </w:p>
  </w:footnote>
  <w:footnote w:type="continuationSeparator" w:id="0">
    <w:p w14:paraId="03A33A3E" w14:textId="77777777" w:rsidR="002A1CB0" w:rsidRDefault="002A1CB0" w:rsidP="007E3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6"/>
      <w:gridCol w:w="4556"/>
    </w:tblGrid>
    <w:tr w:rsidR="000D7D7D" w14:paraId="1E69ED4C" w14:textId="77777777" w:rsidTr="000D7D7D">
      <w:trPr>
        <w:trHeight w:val="283"/>
        <w:jc w:val="center"/>
      </w:trPr>
      <w:tc>
        <w:tcPr>
          <w:tcW w:w="4686" w:type="dxa"/>
          <w:vAlign w:val="center"/>
        </w:tcPr>
        <w:p w14:paraId="2713B501" w14:textId="202BCDD2" w:rsidR="000D7D7D" w:rsidRDefault="000D7D7D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sdt>
        <w:sdtPr>
          <w:rPr>
            <w:sz w:val="24"/>
            <w:szCs w:val="24"/>
          </w:rPr>
          <w:alias w:val="Cím"/>
          <w:tag w:val=""/>
          <w:id w:val="126446070"/>
          <w:placeholder>
            <w:docPart w:val="38E9A755072944A89E9EC4E2A5D47C8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74" w:type="dxa"/>
              <w:vAlign w:val="center"/>
            </w:tcPr>
            <w:p w14:paraId="3A13A33B" w14:textId="26DF656F" w:rsidR="000D7D7D" w:rsidRDefault="009720FD">
              <w:pPr>
                <w:pStyle w:val="lfej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sz w:val="24"/>
                  <w:szCs w:val="24"/>
                </w:rPr>
                <w:t>Adatszerkezet</w:t>
              </w:r>
            </w:p>
          </w:tc>
        </w:sdtContent>
      </w:sdt>
    </w:tr>
    <w:tr w:rsidR="000D7D7D" w14:paraId="4260728E" w14:textId="77777777" w:rsidTr="000D7D7D">
      <w:trPr>
        <w:trHeight w:hRule="exact" w:val="51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60C12E6F" w14:textId="77777777" w:rsidR="000D7D7D" w:rsidRDefault="000D7D7D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6E1F5082" w14:textId="77777777" w:rsidR="000D7D7D" w:rsidRPr="000D7D7D" w:rsidRDefault="000D7D7D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4B24275" w14:textId="4B83C68F" w:rsidR="000D7D7D" w:rsidRDefault="000D7D7D" w:rsidP="000D7D7D">
    <w:pPr>
      <w:pStyle w:val="lfej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D8B9905" wp14:editId="4527AEBA">
          <wp:simplePos x="0" y="0"/>
          <wp:positionH relativeFrom="margin">
            <wp:posOffset>-8255</wp:posOffset>
          </wp:positionH>
          <wp:positionV relativeFrom="paragraph">
            <wp:posOffset>-622300</wp:posOffset>
          </wp:positionV>
          <wp:extent cx="1343025" cy="549275"/>
          <wp:effectExtent l="0" t="0" r="9525" b="3175"/>
          <wp:wrapNone/>
          <wp:docPr id="1065057188" name="Ábra 1065057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514A5"/>
    <w:multiLevelType w:val="hybridMultilevel"/>
    <w:tmpl w:val="54F6B8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4EA4"/>
    <w:multiLevelType w:val="hybridMultilevel"/>
    <w:tmpl w:val="7BE6A9CA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8647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E366C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D17034"/>
    <w:multiLevelType w:val="hybridMultilevel"/>
    <w:tmpl w:val="89F85C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40DB"/>
    <w:multiLevelType w:val="hybridMultilevel"/>
    <w:tmpl w:val="B21E96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67CDC"/>
    <w:multiLevelType w:val="hybridMultilevel"/>
    <w:tmpl w:val="B3C2BF4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86BBC"/>
    <w:multiLevelType w:val="hybridMultilevel"/>
    <w:tmpl w:val="C204C85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E1A05"/>
    <w:multiLevelType w:val="hybridMultilevel"/>
    <w:tmpl w:val="ED92B8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A82D33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C91B1E"/>
    <w:multiLevelType w:val="multilevel"/>
    <w:tmpl w:val="E6A6F7F0"/>
    <w:lvl w:ilvl="0">
      <w:start w:val="1"/>
      <w:numFmt w:val="decimal"/>
      <w:pStyle w:val="Cmsor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20C13BC"/>
    <w:multiLevelType w:val="hybridMultilevel"/>
    <w:tmpl w:val="6D3AB93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00457"/>
    <w:multiLevelType w:val="multilevel"/>
    <w:tmpl w:val="44D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C75F59"/>
    <w:multiLevelType w:val="multilevel"/>
    <w:tmpl w:val="61D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442D4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996D07"/>
    <w:multiLevelType w:val="multilevel"/>
    <w:tmpl w:val="07BE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266389"/>
    <w:multiLevelType w:val="hybridMultilevel"/>
    <w:tmpl w:val="B2D637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26401"/>
    <w:multiLevelType w:val="hybridMultilevel"/>
    <w:tmpl w:val="1C80DC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007A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611895">
    <w:abstractNumId w:val="2"/>
  </w:num>
  <w:num w:numId="2" w16cid:durableId="1964726514">
    <w:abstractNumId w:val="35"/>
  </w:num>
  <w:num w:numId="3" w16cid:durableId="1297686221">
    <w:abstractNumId w:val="9"/>
  </w:num>
  <w:num w:numId="4" w16cid:durableId="890574730">
    <w:abstractNumId w:val="37"/>
  </w:num>
  <w:num w:numId="5" w16cid:durableId="714894264">
    <w:abstractNumId w:val="30"/>
  </w:num>
  <w:num w:numId="6" w16cid:durableId="1843887055">
    <w:abstractNumId w:val="8"/>
  </w:num>
  <w:num w:numId="7" w16cid:durableId="1806849238">
    <w:abstractNumId w:val="22"/>
  </w:num>
  <w:num w:numId="8" w16cid:durableId="914555088">
    <w:abstractNumId w:val="23"/>
  </w:num>
  <w:num w:numId="9" w16cid:durableId="864097312">
    <w:abstractNumId w:val="1"/>
  </w:num>
  <w:num w:numId="10" w16cid:durableId="1788818069">
    <w:abstractNumId w:val="11"/>
  </w:num>
  <w:num w:numId="11" w16cid:durableId="1594557736">
    <w:abstractNumId w:val="10"/>
  </w:num>
  <w:num w:numId="12" w16cid:durableId="1967197358">
    <w:abstractNumId w:val="18"/>
  </w:num>
  <w:num w:numId="13" w16cid:durableId="1940332419">
    <w:abstractNumId w:val="32"/>
  </w:num>
  <w:num w:numId="14" w16cid:durableId="1443913466">
    <w:abstractNumId w:val="3"/>
  </w:num>
  <w:num w:numId="15" w16cid:durableId="229970264">
    <w:abstractNumId w:val="7"/>
  </w:num>
  <w:num w:numId="16" w16cid:durableId="1435395012">
    <w:abstractNumId w:val="6"/>
  </w:num>
  <w:num w:numId="17" w16cid:durableId="2030183632">
    <w:abstractNumId w:val="24"/>
  </w:num>
  <w:num w:numId="18" w16cid:durableId="1518731788">
    <w:abstractNumId w:val="16"/>
  </w:num>
  <w:num w:numId="19" w16cid:durableId="1503085655">
    <w:abstractNumId w:val="14"/>
  </w:num>
  <w:num w:numId="20" w16cid:durableId="227498030">
    <w:abstractNumId w:val="28"/>
  </w:num>
  <w:num w:numId="21" w16cid:durableId="328219432">
    <w:abstractNumId w:val="34"/>
  </w:num>
  <w:num w:numId="22" w16cid:durableId="1487358400">
    <w:abstractNumId w:val="19"/>
  </w:num>
  <w:num w:numId="23" w16cid:durableId="1054113608">
    <w:abstractNumId w:val="15"/>
  </w:num>
  <w:num w:numId="24" w16cid:durableId="945426173">
    <w:abstractNumId w:val="13"/>
  </w:num>
  <w:num w:numId="25" w16cid:durableId="272903548">
    <w:abstractNumId w:val="38"/>
  </w:num>
  <w:num w:numId="26" w16cid:durableId="1391927112">
    <w:abstractNumId w:val="4"/>
  </w:num>
  <w:num w:numId="27" w16cid:durableId="565995264">
    <w:abstractNumId w:val="29"/>
  </w:num>
  <w:num w:numId="28" w16cid:durableId="1008674528">
    <w:abstractNumId w:val="33"/>
  </w:num>
  <w:num w:numId="29" w16cid:durableId="1883979863">
    <w:abstractNumId w:val="0"/>
  </w:num>
  <w:num w:numId="30" w16cid:durableId="1693611300">
    <w:abstractNumId w:val="5"/>
  </w:num>
  <w:num w:numId="31" w16cid:durableId="2010405693">
    <w:abstractNumId w:val="36"/>
  </w:num>
  <w:num w:numId="32" w16cid:durableId="1923946383">
    <w:abstractNumId w:val="20"/>
  </w:num>
  <w:num w:numId="33" w16cid:durableId="1371343848">
    <w:abstractNumId w:val="21"/>
  </w:num>
  <w:num w:numId="34" w16cid:durableId="2022925392">
    <w:abstractNumId w:val="17"/>
  </w:num>
  <w:num w:numId="35" w16cid:durableId="1401366434">
    <w:abstractNumId w:val="12"/>
  </w:num>
  <w:num w:numId="36" w16cid:durableId="85267425">
    <w:abstractNumId w:val="26"/>
  </w:num>
  <w:num w:numId="37" w16cid:durableId="2132702326">
    <w:abstractNumId w:val="31"/>
  </w:num>
  <w:num w:numId="38" w16cid:durableId="760568732">
    <w:abstractNumId w:val="27"/>
  </w:num>
  <w:num w:numId="39" w16cid:durableId="1864556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01"/>
    <w:rsid w:val="0002151B"/>
    <w:rsid w:val="000D7D7D"/>
    <w:rsid w:val="001219C0"/>
    <w:rsid w:val="001429E5"/>
    <w:rsid w:val="0017352D"/>
    <w:rsid w:val="001F5286"/>
    <w:rsid w:val="002A1CB0"/>
    <w:rsid w:val="003961BA"/>
    <w:rsid w:val="003F7241"/>
    <w:rsid w:val="00453D75"/>
    <w:rsid w:val="00456E2B"/>
    <w:rsid w:val="0058028D"/>
    <w:rsid w:val="00631A44"/>
    <w:rsid w:val="0069130E"/>
    <w:rsid w:val="006B0628"/>
    <w:rsid w:val="00784E53"/>
    <w:rsid w:val="007E3687"/>
    <w:rsid w:val="008D5397"/>
    <w:rsid w:val="00910F3F"/>
    <w:rsid w:val="009720FD"/>
    <w:rsid w:val="009908B1"/>
    <w:rsid w:val="00A4021E"/>
    <w:rsid w:val="00A8122B"/>
    <w:rsid w:val="00B904D6"/>
    <w:rsid w:val="00BB3201"/>
    <w:rsid w:val="00C13292"/>
    <w:rsid w:val="00D61928"/>
    <w:rsid w:val="00D70390"/>
    <w:rsid w:val="00E05226"/>
    <w:rsid w:val="00E42EA5"/>
    <w:rsid w:val="00EA5EAD"/>
    <w:rsid w:val="00F931DE"/>
    <w:rsid w:val="00F9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845A5"/>
  <w15:chartTrackingRefBased/>
  <w15:docId w15:val="{A2E13782-791C-4A8F-941F-BFD592F4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931DE"/>
    <w:pPr>
      <w:spacing w:after="240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Cmsor1">
    <w:name w:val="heading 1"/>
    <w:basedOn w:val="Norml"/>
    <w:next w:val="Norml"/>
    <w:link w:val="Cmsor1Char"/>
    <w:uiPriority w:val="9"/>
    <w:qFormat/>
    <w:rsid w:val="00F931DE"/>
    <w:pPr>
      <w:keepNext/>
      <w:keepLines/>
      <w:numPr>
        <w:numId w:val="8"/>
      </w:numPr>
      <w:spacing w:before="360" w:after="80"/>
      <w:jc w:val="center"/>
      <w:outlineLvl w:val="0"/>
    </w:pPr>
    <w:rPr>
      <w:rFonts w:eastAsiaTheme="majorEastAsia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931DE"/>
    <w:pPr>
      <w:keepNext/>
      <w:keepLines/>
      <w:numPr>
        <w:ilvl w:val="1"/>
        <w:numId w:val="8"/>
      </w:numPr>
      <w:spacing w:before="160" w:after="80"/>
      <w:outlineLvl w:val="1"/>
    </w:pPr>
    <w:rPr>
      <w:rFonts w:eastAsiaTheme="majorEastAsia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93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9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93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9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9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9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9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931DE"/>
    <w:rPr>
      <w:rFonts w:ascii="Times New Roman" w:eastAsiaTheme="majorEastAsia" w:hAnsi="Times New Roman" w:cs="Times New Roman"/>
      <w:color w:val="000000" w:themeColor="text1"/>
      <w:kern w:val="2"/>
      <w:sz w:val="40"/>
      <w:szCs w:val="40"/>
      <w14:ligatures w14:val="standardContextual"/>
    </w:rPr>
  </w:style>
  <w:style w:type="character" w:customStyle="1" w:styleId="Cmsor2Char">
    <w:name w:val="Címsor 2 Char"/>
    <w:basedOn w:val="Bekezdsalapbettpusa"/>
    <w:link w:val="Cmsor2"/>
    <w:uiPriority w:val="9"/>
    <w:rsid w:val="00F931DE"/>
    <w:rPr>
      <w:rFonts w:ascii="Times New Roman" w:eastAsiaTheme="majorEastAsia" w:hAnsi="Times New Roman" w:cs="Times New Roman"/>
      <w:color w:val="000000" w:themeColor="text1"/>
      <w:kern w:val="2"/>
      <w:sz w:val="32"/>
      <w:szCs w:val="32"/>
      <w14:ligatures w14:val="standardContextual"/>
    </w:rPr>
  </w:style>
  <w:style w:type="character" w:customStyle="1" w:styleId="Cmsor3Char">
    <w:name w:val="Címsor 3 Char"/>
    <w:basedOn w:val="Bekezdsalapbettpusa"/>
    <w:link w:val="Cmsor3"/>
    <w:uiPriority w:val="9"/>
    <w:rsid w:val="00F931DE"/>
    <w:rPr>
      <w:rFonts w:ascii="Times New Roman" w:eastAsiaTheme="majorEastAsia" w:hAnsi="Times New Roman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931DE"/>
    <w:rPr>
      <w:rFonts w:ascii="Times New Roman" w:eastAsiaTheme="majorEastAsia" w:hAnsi="Times New Roman" w:cstheme="majorBidi"/>
      <w:i/>
      <w:iCs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931DE"/>
    <w:rPr>
      <w:rFonts w:ascii="Times New Roman" w:eastAsiaTheme="majorEastAsia" w:hAnsi="Times New Roman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931DE"/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8"/>
      <w:szCs w:val="28"/>
      <w14:ligatures w14:val="standardContextual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931DE"/>
    <w:rPr>
      <w:rFonts w:ascii="Times New Roman" w:eastAsiaTheme="majorEastAsia" w:hAnsi="Times New Roman" w:cstheme="majorBidi"/>
      <w:color w:val="595959" w:themeColor="text1" w:themeTint="A6"/>
      <w:kern w:val="2"/>
      <w:sz w:val="28"/>
      <w:szCs w:val="28"/>
      <w14:ligatures w14:val="standardContextual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931DE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:szCs w:val="28"/>
      <w14:ligatures w14:val="standardContextual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931DE"/>
    <w:rPr>
      <w:rFonts w:ascii="Times New Roman" w:eastAsiaTheme="majorEastAsia" w:hAnsi="Times New Roman" w:cstheme="majorBidi"/>
      <w:color w:val="272727" w:themeColor="text1" w:themeTint="D8"/>
      <w:kern w:val="2"/>
      <w:sz w:val="28"/>
      <w:szCs w:val="28"/>
      <w14:ligatures w14:val="standardContextual"/>
    </w:rPr>
  </w:style>
  <w:style w:type="paragraph" w:styleId="Cm">
    <w:name w:val="Title"/>
    <w:basedOn w:val="Norml"/>
    <w:next w:val="Norml"/>
    <w:link w:val="CmChar"/>
    <w:uiPriority w:val="10"/>
    <w:qFormat/>
    <w:rsid w:val="00F9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931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lcm">
    <w:name w:val="Subtitle"/>
    <w:basedOn w:val="Norml"/>
    <w:next w:val="Norml"/>
    <w:link w:val="AlcmChar"/>
    <w:uiPriority w:val="11"/>
    <w:qFormat/>
    <w:rsid w:val="00F9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931DE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Idzet">
    <w:name w:val="Quote"/>
    <w:basedOn w:val="Norml"/>
    <w:next w:val="Norml"/>
    <w:link w:val="IdzetChar"/>
    <w:uiPriority w:val="29"/>
    <w:qFormat/>
    <w:rsid w:val="00F9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931DE"/>
    <w:rPr>
      <w:rFonts w:ascii="Times New Roman" w:hAnsi="Times New Roman" w:cs="Times New Roman"/>
      <w:i/>
      <w:iCs/>
      <w:color w:val="404040" w:themeColor="text1" w:themeTint="BF"/>
      <w:kern w:val="2"/>
      <w:sz w:val="28"/>
      <w:szCs w:val="28"/>
      <w14:ligatures w14:val="standardContextual"/>
    </w:rPr>
  </w:style>
  <w:style w:type="paragraph" w:styleId="Listaszerbekezds">
    <w:name w:val="List Paragraph"/>
    <w:basedOn w:val="Norml"/>
    <w:uiPriority w:val="34"/>
    <w:qFormat/>
    <w:rsid w:val="00F931D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931D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93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931DE"/>
    <w:rPr>
      <w:rFonts w:ascii="Times New Roman" w:hAnsi="Times New Roman" w:cs="Times New Roman"/>
      <w:i/>
      <w:iCs/>
      <w:color w:val="2F5496" w:themeColor="accent1" w:themeShade="BF"/>
      <w:kern w:val="2"/>
      <w:sz w:val="28"/>
      <w:szCs w:val="28"/>
      <w14:ligatures w14:val="standardContextual"/>
    </w:rPr>
  </w:style>
  <w:style w:type="character" w:styleId="Ershivatkozs">
    <w:name w:val="Intense Reference"/>
    <w:basedOn w:val="Bekezdsalapbettpusa"/>
    <w:uiPriority w:val="32"/>
    <w:qFormat/>
    <w:rsid w:val="00F931DE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F931DE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F931DE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931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31D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llb">
    <w:name w:val="footer"/>
    <w:basedOn w:val="Norml"/>
    <w:link w:val="llbChar"/>
    <w:uiPriority w:val="99"/>
    <w:unhideWhenUsed/>
    <w:rsid w:val="00F931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31D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931DE"/>
    <w:pPr>
      <w:spacing w:before="240" w:after="0"/>
      <w:outlineLvl w:val="9"/>
    </w:pPr>
    <w:rPr>
      <w:color w:val="2F5496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931D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931DE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F931DE"/>
    <w:pPr>
      <w:spacing w:after="100"/>
      <w:ind w:left="560"/>
    </w:pPr>
  </w:style>
  <w:style w:type="paragraph" w:styleId="TJ2">
    <w:name w:val="toc 2"/>
    <w:basedOn w:val="Norml"/>
    <w:next w:val="Norml"/>
    <w:autoRedefine/>
    <w:uiPriority w:val="39"/>
    <w:unhideWhenUsed/>
    <w:rsid w:val="00F931DE"/>
    <w:pPr>
      <w:spacing w:after="100"/>
      <w:ind w:left="280"/>
    </w:pPr>
  </w:style>
  <w:style w:type="character" w:styleId="Helyrzszveg">
    <w:name w:val="Placeholder Text"/>
    <w:basedOn w:val="Bekezdsalapbettpusa"/>
    <w:uiPriority w:val="99"/>
    <w:semiHidden/>
    <w:rsid w:val="00F931DE"/>
    <w:rPr>
      <w:color w:val="808080"/>
    </w:rPr>
  </w:style>
  <w:style w:type="character" w:styleId="Jegyzethivatkozs">
    <w:name w:val="annotation reference"/>
    <w:basedOn w:val="Bekezdsalapbettpusa"/>
    <w:uiPriority w:val="99"/>
    <w:semiHidden/>
    <w:unhideWhenUsed/>
    <w:rsid w:val="00F931D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931D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931DE"/>
    <w:rPr>
      <w:rFonts w:ascii="Times New Roman" w:hAnsi="Times New Roman" w:cs="Times New Roman"/>
      <w:kern w:val="2"/>
      <w:sz w:val="20"/>
      <w:szCs w:val="20"/>
      <w14:ligatures w14:val="standardContextual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931D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931DE"/>
    <w:rPr>
      <w:rFonts w:ascii="Times New Roman" w:hAnsi="Times New Roman" w:cs="Times New Roman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Huba\Desktop\Szoftverspecifikacio_MagyarMark_NagyHub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E9A755072944A89E9EC4E2A5D47C8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5E1A0C7-3972-4413-8456-EF3F02646601}"/>
      </w:docPartPr>
      <w:docPartBody>
        <w:p w:rsidR="00E62F29" w:rsidRDefault="004D33E7" w:rsidP="004D33E7">
          <w:pPr>
            <w:pStyle w:val="38E9A755072944A89E9EC4E2A5D47C8B"/>
          </w:pPr>
          <w:r>
            <w:rPr>
              <w:caps/>
              <w:color w:val="FFFFFF" w:themeColor="background1"/>
              <w:sz w:val="18"/>
              <w:szCs w:val="18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E7"/>
    <w:rsid w:val="004D33E7"/>
    <w:rsid w:val="00784E53"/>
    <w:rsid w:val="009E4BEC"/>
    <w:rsid w:val="00D70390"/>
    <w:rsid w:val="00E40759"/>
    <w:rsid w:val="00E62F29"/>
    <w:rsid w:val="00ED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4D33E7"/>
    <w:rPr>
      <w:color w:val="808080"/>
    </w:rPr>
  </w:style>
  <w:style w:type="paragraph" w:customStyle="1" w:styleId="38E9A755072944A89E9EC4E2A5D47C8B">
    <w:name w:val="38E9A755072944A89E9EC4E2A5D47C8B"/>
    <w:rsid w:val="004D3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EA9C-C9F0-45AB-81C5-2CDAB04CA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Szoftverspecifikacio_MagyarMark_NagyHuba.dotx</Template>
  <TotalTime>210</TotalTime>
  <Pages>1</Pages>
  <Words>1411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Adatbázisszerkezet</vt:lpstr>
    </vt:vector>
  </TitlesOfParts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Adatszerkezet</dc:title>
  <dc:subject>Smart Manager</dc:subject>
  <dc:creator>Nagy Huba</dc:creator>
  <cp:keywords/>
  <dc:description/>
  <cp:lastModifiedBy>Huba Nagy</cp:lastModifiedBy>
  <cp:revision>14</cp:revision>
  <cp:lastPrinted>2025-11-11T23:53:00Z</cp:lastPrinted>
  <dcterms:created xsi:type="dcterms:W3CDTF">2025-11-11T10:05:00Z</dcterms:created>
  <dcterms:modified xsi:type="dcterms:W3CDTF">2025-11-11T23:54:00Z</dcterms:modified>
</cp:coreProperties>
</file>